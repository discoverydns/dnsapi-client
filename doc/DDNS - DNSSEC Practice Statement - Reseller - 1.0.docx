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36F06" w14:textId="77777777" w:rsidR="00D36C0C" w:rsidRDefault="00C91ED2" w:rsidP="00163A80">
      <w:pPr>
        <w:pStyle w:val="DocumentTitle"/>
      </w:pPr>
      <w:r w:rsidRPr="00C91ED2">
        <w:t>DNSSEC Practice Statement</w:t>
      </w:r>
      <w:r w:rsidR="00E01E34">
        <w:t xml:space="preserve"> – </w:t>
      </w:r>
      <w:r w:rsidR="00E01E34" w:rsidRPr="00E01E34">
        <w:t>Reseller</w:t>
      </w:r>
    </w:p>
    <w:p w14:paraId="399714F8" w14:textId="77777777" w:rsidR="00F42EA6" w:rsidRDefault="00851FA0" w:rsidP="003A57B1">
      <w:pPr>
        <w:pStyle w:val="DocumentDate"/>
      </w:pPr>
      <w:r>
        <w:fldChar w:fldCharType="begin"/>
      </w:r>
      <w:r>
        <w:instrText xml:space="preserve"> DATE  \@ "d MMMM yyyy"  \* MERGEFORMAT </w:instrText>
      </w:r>
      <w:r>
        <w:fldChar w:fldCharType="separate"/>
      </w:r>
      <w:r w:rsidR="000B35B5">
        <w:rPr>
          <w:noProof/>
        </w:rPr>
        <w:t>29 September 2016</w:t>
      </w:r>
      <w:r>
        <w:fldChar w:fldCharType="end"/>
      </w:r>
    </w:p>
    <w:p w14:paraId="740C351F" w14:textId="77777777" w:rsidR="00EC4595" w:rsidRDefault="00EC4595" w:rsidP="00EC4595">
      <w:pPr>
        <w:pStyle w:val="DocumentVersion"/>
      </w:pPr>
    </w:p>
    <w:p w14:paraId="135EEDF6" w14:textId="77777777" w:rsidR="00B05CD5" w:rsidRPr="00014F98" w:rsidRDefault="00B05CD5" w:rsidP="00EC4595">
      <w:r w:rsidRPr="00014F98">
        <w:br w:type="page"/>
      </w:r>
    </w:p>
    <w:p w14:paraId="3BDBA80C" w14:textId="77777777"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14:paraId="74CA983E" w14:textId="77777777"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14:paraId="54D86AD6" w14:textId="77777777"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1B3F7218" w14:textId="77777777"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6C08C806" w14:textId="77777777"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27EE8F0F" w14:textId="77777777"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05F2F61D" w14:textId="77777777" w:rsidR="001D166F" w:rsidRPr="000D657C" w:rsidRDefault="001D166F" w:rsidP="00750051">
            <w:pPr>
              <w:pStyle w:val="DocumentTableText"/>
              <w:rPr>
                <w:b/>
                <w:vanish/>
              </w:rPr>
            </w:pPr>
            <w:r w:rsidRPr="000D657C">
              <w:rPr>
                <w:b/>
                <w:vanish/>
              </w:rPr>
              <w:t>Changes</w:t>
            </w:r>
          </w:p>
        </w:tc>
      </w:tr>
      <w:tr w:rsidR="001D166F" w:rsidRPr="000D657C" w14:paraId="44FF2DC1"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D876558" w14:textId="77777777" w:rsidR="001D166F" w:rsidRPr="000D657C" w:rsidRDefault="00C91ED2"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E478D07" w14:textId="77777777" w:rsidR="001D166F" w:rsidRPr="000D657C" w:rsidRDefault="00C91ED2" w:rsidP="0066380E">
            <w:pPr>
              <w:pStyle w:val="DocumentTableText"/>
              <w:rPr>
                <w:vanish/>
                <w:lang w:eastAsia="en-AU"/>
              </w:rPr>
            </w:pPr>
            <w:r>
              <w:rPr>
                <w:vanish/>
                <w:lang w:eastAsia="en-AU"/>
              </w:rPr>
              <w:t>17/07/2014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FA17E4" w14:textId="77777777" w:rsidR="001D166F" w:rsidRPr="000D657C" w:rsidRDefault="00C91ED2"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A735135" w14:textId="77777777" w:rsidR="001D166F" w:rsidRPr="000D657C" w:rsidRDefault="00C91ED2" w:rsidP="0066380E">
            <w:pPr>
              <w:pStyle w:val="DocumentTableText"/>
              <w:rPr>
                <w:vanish/>
                <w:lang w:eastAsia="en-AU"/>
              </w:rPr>
            </w:pPr>
            <w:r>
              <w:rPr>
                <w:vanish/>
                <w:lang w:eastAsia="en-AU"/>
              </w:rPr>
              <w:t>Template</w:t>
            </w:r>
          </w:p>
        </w:tc>
      </w:tr>
      <w:tr w:rsidR="001D166F" w:rsidRPr="000D657C" w14:paraId="5C047222"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C8B143E" w14:textId="77777777" w:rsidR="001D166F" w:rsidRPr="000D657C" w:rsidRDefault="00AB4C7F"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943ACE" w14:textId="77777777" w:rsidR="001D166F" w:rsidRPr="000D657C" w:rsidRDefault="00AB4C7F" w:rsidP="0066380E">
            <w:pPr>
              <w:pStyle w:val="DocumentTableText"/>
              <w:rPr>
                <w:vanish/>
                <w:lang w:eastAsia="en-AU"/>
              </w:rPr>
            </w:pPr>
            <w:r>
              <w:rPr>
                <w:vanish/>
                <w:lang w:eastAsia="en-AU"/>
              </w:rPr>
              <w:t>15/07/2014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7A0D817" w14:textId="77777777"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08EA95E" w14:textId="77777777" w:rsidR="001D166F" w:rsidRPr="000D657C" w:rsidRDefault="00AB4C7F" w:rsidP="0066380E">
            <w:pPr>
              <w:pStyle w:val="DocumentTableText"/>
              <w:rPr>
                <w:vanish/>
                <w:lang w:eastAsia="en-AU"/>
              </w:rPr>
            </w:pPr>
            <w:r>
              <w:rPr>
                <w:vanish/>
                <w:lang w:eastAsia="en-AU"/>
              </w:rPr>
              <w:t>Initial authoring</w:t>
            </w:r>
          </w:p>
        </w:tc>
      </w:tr>
      <w:tr w:rsidR="001D166F" w:rsidRPr="000D657C" w14:paraId="402219D5"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19B6D47" w14:textId="77777777" w:rsidR="001D166F" w:rsidRPr="000D657C" w:rsidRDefault="00AB4C7F"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2BBF7FD" w14:textId="77777777" w:rsidR="001D166F" w:rsidRPr="000D657C" w:rsidRDefault="00AB4C7F" w:rsidP="0066380E">
            <w:pPr>
              <w:pStyle w:val="DocumentTableText"/>
              <w:rPr>
                <w:vanish/>
                <w:lang w:eastAsia="en-AU"/>
              </w:rPr>
            </w:pPr>
            <w:r>
              <w:rPr>
                <w:vanish/>
                <w:lang w:eastAsia="en-AU"/>
              </w:rPr>
              <w:t>18/07/2014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0256B6A" w14:textId="77777777" w:rsidR="001D166F" w:rsidRPr="000D657C" w:rsidRDefault="00AB4C7F"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696BEC9" w14:textId="77777777" w:rsidR="001D166F" w:rsidRPr="000D657C" w:rsidRDefault="00AB4C7F" w:rsidP="0066380E">
            <w:pPr>
              <w:pStyle w:val="DocumentTableText"/>
              <w:rPr>
                <w:vanish/>
                <w:lang w:eastAsia="en-AU"/>
              </w:rPr>
            </w:pPr>
            <w:r>
              <w:rPr>
                <w:vanish/>
                <w:lang w:eastAsia="en-AU"/>
              </w:rPr>
              <w:t>Review</w:t>
            </w:r>
          </w:p>
        </w:tc>
      </w:tr>
      <w:tr w:rsidR="001D166F" w:rsidRPr="000D657C" w14:paraId="079AF6E4"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745E109" w14:textId="77777777" w:rsidR="001D166F" w:rsidRPr="000D657C" w:rsidRDefault="00AB4C7F"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ED6FC3F" w14:textId="77777777" w:rsidR="001D166F" w:rsidRPr="000D657C" w:rsidRDefault="00AB4C7F" w:rsidP="0066380E">
            <w:pPr>
              <w:pStyle w:val="DocumentTableText"/>
              <w:rPr>
                <w:vanish/>
                <w:lang w:eastAsia="en-AU"/>
              </w:rPr>
            </w:pPr>
            <w:r>
              <w:rPr>
                <w:vanish/>
                <w:lang w:eastAsia="en-AU"/>
              </w:rPr>
              <w:t>22/</w:t>
            </w:r>
            <w:r w:rsidR="000126B6">
              <w:rPr>
                <w:vanish/>
                <w:lang w:eastAsia="en-AU"/>
              </w:rPr>
              <w:t>0</w:t>
            </w:r>
            <w:r>
              <w:rPr>
                <w:vanish/>
                <w:lang w:eastAsia="en-AU"/>
              </w:rPr>
              <w:t>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897DEF8" w14:textId="77777777"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551A104" w14:textId="77777777" w:rsidR="001D166F" w:rsidRPr="000D657C" w:rsidRDefault="00AB4C7F" w:rsidP="0066380E">
            <w:pPr>
              <w:pStyle w:val="DocumentTableText"/>
              <w:rPr>
                <w:vanish/>
                <w:lang w:eastAsia="en-AU"/>
              </w:rPr>
            </w:pPr>
            <w:r>
              <w:rPr>
                <w:vanish/>
                <w:lang w:eastAsia="en-AU"/>
              </w:rPr>
              <w:t>Ready for version 1 publication</w:t>
            </w:r>
          </w:p>
        </w:tc>
      </w:tr>
      <w:tr w:rsidR="000126B6" w:rsidRPr="000D657C" w14:paraId="71647E34"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EFE3389" w14:textId="77777777" w:rsidR="000126B6" w:rsidRPr="000D657C" w:rsidRDefault="000126B6"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90BFD23" w14:textId="77777777" w:rsidR="000126B6" w:rsidRPr="000D657C" w:rsidRDefault="000126B6" w:rsidP="000126B6">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FB16E9" w14:textId="77777777" w:rsidR="000126B6" w:rsidRPr="000D657C" w:rsidRDefault="000126B6" w:rsidP="0066380E">
            <w:pPr>
              <w:pStyle w:val="DocumentTableText"/>
              <w:rPr>
                <w:vanish/>
                <w:lang w:eastAsia="en-AU"/>
              </w:rPr>
            </w:pPr>
            <w:r>
              <w:rPr>
                <w:vanish/>
                <w:lang w:eastAsia="en-AU"/>
              </w:rPr>
              <w:t>David Carrington</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AAAB167" w14:textId="77777777" w:rsidR="000126B6" w:rsidRPr="000D657C" w:rsidRDefault="000126B6" w:rsidP="0066380E">
            <w:pPr>
              <w:pStyle w:val="DocumentTableText"/>
              <w:rPr>
                <w:vanish/>
                <w:lang w:eastAsia="en-AU"/>
              </w:rPr>
            </w:pPr>
            <w:r>
              <w:rPr>
                <w:vanish/>
                <w:lang w:eastAsia="en-AU"/>
              </w:rPr>
              <w:t>Review ‘Legal’</w:t>
            </w:r>
          </w:p>
        </w:tc>
      </w:tr>
      <w:tr w:rsidR="000126B6" w:rsidRPr="000D657C" w14:paraId="53C1F36A"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74A7D2A" w14:textId="77777777" w:rsidR="000126B6" w:rsidRPr="000D657C" w:rsidRDefault="000126B6"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B079DE" w14:textId="77777777" w:rsidR="000126B6" w:rsidRPr="000D657C" w:rsidRDefault="000126B6"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04009AB" w14:textId="77777777" w:rsidR="000126B6" w:rsidRPr="000D657C" w:rsidRDefault="000126B6"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3BFE506" w14:textId="77777777" w:rsidR="000126B6" w:rsidRPr="000D657C" w:rsidRDefault="000126B6" w:rsidP="0066380E">
            <w:pPr>
              <w:pStyle w:val="DocumentTableText"/>
              <w:rPr>
                <w:vanish/>
                <w:lang w:eastAsia="en-AU"/>
              </w:rPr>
            </w:pPr>
            <w:r>
              <w:rPr>
                <w:vanish/>
                <w:lang w:eastAsia="en-AU"/>
              </w:rPr>
              <w:t>Finalise for publication</w:t>
            </w:r>
          </w:p>
        </w:tc>
      </w:tr>
      <w:tr w:rsidR="000126B6" w:rsidRPr="000D657C" w14:paraId="78161FA3"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A41A59"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C93B74C"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9EBDF30"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8DE0296" w14:textId="77777777" w:rsidR="000126B6" w:rsidRPr="000D657C" w:rsidRDefault="000126B6" w:rsidP="0066380E">
            <w:pPr>
              <w:pStyle w:val="DocumentTableText"/>
              <w:rPr>
                <w:vanish/>
                <w:lang w:eastAsia="en-AU"/>
              </w:rPr>
            </w:pPr>
          </w:p>
        </w:tc>
      </w:tr>
      <w:tr w:rsidR="000126B6" w:rsidRPr="000D657C" w14:paraId="73E80406"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3C8A6D5"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3B4DB2C"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C48FDC1"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73B95A0" w14:textId="77777777" w:rsidR="000126B6" w:rsidRPr="000D657C" w:rsidRDefault="000126B6" w:rsidP="0066380E">
            <w:pPr>
              <w:pStyle w:val="DocumentTableText"/>
              <w:rPr>
                <w:vanish/>
                <w:lang w:eastAsia="en-AU"/>
              </w:rPr>
            </w:pPr>
          </w:p>
        </w:tc>
      </w:tr>
      <w:tr w:rsidR="000126B6" w:rsidRPr="000D657C" w14:paraId="1577FA13"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6EF3F69"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36061E8"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398D50D"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9323068" w14:textId="77777777" w:rsidR="000126B6" w:rsidRPr="000D657C" w:rsidRDefault="000126B6" w:rsidP="0066380E">
            <w:pPr>
              <w:pStyle w:val="DocumentTableText"/>
              <w:rPr>
                <w:vanish/>
                <w:lang w:eastAsia="en-AU"/>
              </w:rPr>
            </w:pPr>
          </w:p>
        </w:tc>
      </w:tr>
      <w:tr w:rsidR="000126B6" w:rsidRPr="000D657C" w14:paraId="77A3012D"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6C15AC8"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2C4871E"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8806948"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153D1C3" w14:textId="77777777" w:rsidR="000126B6" w:rsidRPr="000D657C" w:rsidRDefault="000126B6" w:rsidP="0066380E">
            <w:pPr>
              <w:pStyle w:val="DocumentTableText"/>
              <w:rPr>
                <w:vanish/>
                <w:lang w:eastAsia="en-AU"/>
              </w:rPr>
            </w:pPr>
          </w:p>
        </w:tc>
      </w:tr>
      <w:tr w:rsidR="000126B6" w:rsidRPr="000D657C" w14:paraId="77E04B9F"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371054C"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1E50874"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A822DCC"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F23B4EA" w14:textId="77777777" w:rsidR="000126B6" w:rsidRPr="000D657C" w:rsidRDefault="000126B6" w:rsidP="0066380E">
            <w:pPr>
              <w:pStyle w:val="DocumentTableText"/>
              <w:rPr>
                <w:vanish/>
                <w:lang w:eastAsia="en-AU"/>
              </w:rPr>
            </w:pPr>
          </w:p>
        </w:tc>
      </w:tr>
      <w:tr w:rsidR="000126B6" w:rsidRPr="000D657C" w14:paraId="0ACFCD05"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2C21210"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A3BE108"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634B512"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F1319C1" w14:textId="77777777" w:rsidR="000126B6" w:rsidRPr="000D657C" w:rsidRDefault="000126B6" w:rsidP="0066380E">
            <w:pPr>
              <w:pStyle w:val="DocumentTableText"/>
              <w:rPr>
                <w:vanish/>
                <w:lang w:eastAsia="en-AU"/>
              </w:rPr>
            </w:pPr>
          </w:p>
        </w:tc>
      </w:tr>
      <w:tr w:rsidR="000126B6" w:rsidRPr="000D657C" w14:paraId="30203C60"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0F8EC5E"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890AACA"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0F4DCA6"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CC1C144" w14:textId="77777777" w:rsidR="000126B6" w:rsidRPr="000D657C" w:rsidRDefault="000126B6" w:rsidP="0066380E">
            <w:pPr>
              <w:pStyle w:val="DocumentTableText"/>
              <w:rPr>
                <w:vanish/>
                <w:lang w:eastAsia="en-AU"/>
              </w:rPr>
            </w:pPr>
          </w:p>
        </w:tc>
      </w:tr>
      <w:tr w:rsidR="000126B6" w:rsidRPr="000D657C" w14:paraId="5952240C"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FB8ED4A"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474157C"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691B94"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F53B4F6" w14:textId="77777777" w:rsidR="000126B6" w:rsidRPr="000D657C" w:rsidRDefault="000126B6" w:rsidP="0066380E">
            <w:pPr>
              <w:pStyle w:val="DocumentTableText"/>
              <w:rPr>
                <w:vanish/>
                <w:lang w:eastAsia="en-AU"/>
              </w:rPr>
            </w:pPr>
          </w:p>
        </w:tc>
      </w:tr>
      <w:tr w:rsidR="000126B6" w:rsidRPr="000D657C" w14:paraId="2C82E808"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3DC2AA"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F61D996"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7E52390"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921D83" w14:textId="77777777" w:rsidR="000126B6" w:rsidRPr="000D657C" w:rsidRDefault="000126B6" w:rsidP="0066380E">
            <w:pPr>
              <w:pStyle w:val="DocumentTableText"/>
              <w:rPr>
                <w:vanish/>
                <w:lang w:eastAsia="en-AU"/>
              </w:rPr>
            </w:pPr>
          </w:p>
        </w:tc>
      </w:tr>
      <w:tr w:rsidR="000126B6" w:rsidRPr="000D657C" w14:paraId="0B46C94E"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0C52A6"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4CB78AE"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CE184E6"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2B455A6" w14:textId="77777777" w:rsidR="000126B6" w:rsidRPr="000D657C" w:rsidRDefault="000126B6" w:rsidP="0066380E">
            <w:pPr>
              <w:pStyle w:val="DocumentTableText"/>
              <w:rPr>
                <w:vanish/>
                <w:lang w:eastAsia="en-AU"/>
              </w:rPr>
            </w:pPr>
          </w:p>
        </w:tc>
      </w:tr>
      <w:tr w:rsidR="000126B6" w:rsidRPr="000D657C" w14:paraId="3C8097FF"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A55C86"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3DB5A72"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129921E"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2D76669" w14:textId="77777777" w:rsidR="000126B6" w:rsidRPr="000D657C" w:rsidRDefault="000126B6" w:rsidP="0066380E">
            <w:pPr>
              <w:pStyle w:val="DocumentTableText"/>
              <w:rPr>
                <w:vanish/>
                <w:lang w:eastAsia="en-AU"/>
              </w:rPr>
            </w:pPr>
          </w:p>
        </w:tc>
      </w:tr>
      <w:tr w:rsidR="000126B6" w:rsidRPr="000D657C" w14:paraId="0A3F0459"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C53E0EA"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8E82B3B"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DCF2F14"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04DF865" w14:textId="77777777" w:rsidR="000126B6" w:rsidRPr="000D657C" w:rsidRDefault="000126B6" w:rsidP="0066380E">
            <w:pPr>
              <w:pStyle w:val="DocumentTableText"/>
              <w:rPr>
                <w:vanish/>
                <w:lang w:eastAsia="en-AU"/>
              </w:rPr>
            </w:pPr>
          </w:p>
        </w:tc>
      </w:tr>
      <w:tr w:rsidR="000126B6" w:rsidRPr="000D657C" w14:paraId="12FD631F"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E969304"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192BB45"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5273675"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C611206" w14:textId="77777777" w:rsidR="000126B6" w:rsidRPr="000D657C" w:rsidRDefault="000126B6" w:rsidP="0066380E">
            <w:pPr>
              <w:pStyle w:val="DocumentTableText"/>
              <w:rPr>
                <w:vanish/>
                <w:lang w:eastAsia="en-AU"/>
              </w:rPr>
            </w:pPr>
          </w:p>
        </w:tc>
      </w:tr>
      <w:tr w:rsidR="000126B6" w:rsidRPr="000D657C" w14:paraId="466CB54B"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DD0682B"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F38ED2C"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5EF89A0"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17F9464" w14:textId="77777777" w:rsidR="000126B6" w:rsidRPr="000D657C" w:rsidRDefault="000126B6" w:rsidP="0066380E">
            <w:pPr>
              <w:pStyle w:val="DocumentTableText"/>
              <w:rPr>
                <w:vanish/>
                <w:lang w:eastAsia="en-AU"/>
              </w:rPr>
            </w:pPr>
          </w:p>
        </w:tc>
      </w:tr>
      <w:tr w:rsidR="000126B6" w:rsidRPr="000D657C" w14:paraId="6C93B650"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373C68D"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B94F3EE"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5EA9BC"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6A25496" w14:textId="77777777" w:rsidR="000126B6" w:rsidRPr="000D657C" w:rsidRDefault="000126B6" w:rsidP="0066380E">
            <w:pPr>
              <w:pStyle w:val="DocumentTableText"/>
              <w:rPr>
                <w:vanish/>
                <w:lang w:eastAsia="en-AU"/>
              </w:rPr>
            </w:pPr>
          </w:p>
        </w:tc>
      </w:tr>
      <w:tr w:rsidR="000126B6" w:rsidRPr="000D657C" w14:paraId="1CCB6A11"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9C60143"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2B5E40"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6CBA147"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CF70D71" w14:textId="77777777" w:rsidR="000126B6" w:rsidRPr="000D657C" w:rsidRDefault="000126B6" w:rsidP="0066380E">
            <w:pPr>
              <w:pStyle w:val="DocumentTableText"/>
              <w:rPr>
                <w:vanish/>
                <w:lang w:eastAsia="en-AU"/>
              </w:rPr>
            </w:pPr>
          </w:p>
        </w:tc>
      </w:tr>
      <w:tr w:rsidR="000126B6" w:rsidRPr="000D657C" w14:paraId="371788D6"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B0C2A0"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22753A9"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9C14494"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708E7F" w14:textId="77777777" w:rsidR="000126B6" w:rsidRPr="000D657C" w:rsidRDefault="000126B6" w:rsidP="0066380E">
            <w:pPr>
              <w:pStyle w:val="DocumentTableText"/>
              <w:rPr>
                <w:vanish/>
                <w:lang w:eastAsia="en-AU"/>
              </w:rPr>
            </w:pPr>
          </w:p>
        </w:tc>
      </w:tr>
      <w:tr w:rsidR="000126B6" w:rsidRPr="000D657C" w14:paraId="41FE6D66"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E94665"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3E6390"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07E611B"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B6021D3" w14:textId="77777777" w:rsidR="000126B6" w:rsidRPr="000D657C" w:rsidRDefault="000126B6" w:rsidP="0066380E">
            <w:pPr>
              <w:pStyle w:val="DocumentTableText"/>
              <w:rPr>
                <w:vanish/>
                <w:lang w:eastAsia="en-AU"/>
              </w:rPr>
            </w:pPr>
          </w:p>
        </w:tc>
      </w:tr>
      <w:tr w:rsidR="000126B6" w:rsidRPr="000D657C" w14:paraId="22B708C2"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8B7C269"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AA269D"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698212A"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53D10B6" w14:textId="77777777" w:rsidR="000126B6" w:rsidRPr="000D657C" w:rsidRDefault="000126B6" w:rsidP="0066380E">
            <w:pPr>
              <w:pStyle w:val="DocumentTableText"/>
              <w:rPr>
                <w:vanish/>
                <w:lang w:eastAsia="en-AU"/>
              </w:rPr>
            </w:pPr>
          </w:p>
        </w:tc>
      </w:tr>
      <w:tr w:rsidR="000126B6" w:rsidRPr="000D657C" w14:paraId="42AE8901"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2D7D0DE"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C74BF0D"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5D2067F"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5503FDC" w14:textId="77777777" w:rsidR="000126B6" w:rsidRPr="000D657C" w:rsidRDefault="000126B6" w:rsidP="0066380E">
            <w:pPr>
              <w:pStyle w:val="DocumentTableText"/>
              <w:rPr>
                <w:vanish/>
                <w:lang w:eastAsia="en-AU"/>
              </w:rPr>
            </w:pPr>
          </w:p>
        </w:tc>
      </w:tr>
      <w:tr w:rsidR="000126B6" w:rsidRPr="000D657C" w14:paraId="1C19E02C"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CABA0A"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84FE0D5"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7124FE"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EA50766" w14:textId="77777777" w:rsidR="000126B6" w:rsidRPr="000D657C" w:rsidRDefault="000126B6" w:rsidP="0066380E">
            <w:pPr>
              <w:pStyle w:val="DocumentTableText"/>
              <w:rPr>
                <w:vanish/>
                <w:lang w:eastAsia="en-AU"/>
              </w:rPr>
            </w:pPr>
          </w:p>
        </w:tc>
      </w:tr>
      <w:tr w:rsidR="000126B6" w:rsidRPr="000D657C" w14:paraId="64C72AF7"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7B9C53D"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D0730E"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3DA94EA"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38F8AA7" w14:textId="77777777" w:rsidR="000126B6" w:rsidRPr="000D657C" w:rsidRDefault="000126B6" w:rsidP="0066380E">
            <w:pPr>
              <w:pStyle w:val="DocumentTableText"/>
              <w:rPr>
                <w:vanish/>
                <w:lang w:eastAsia="en-AU"/>
              </w:rPr>
            </w:pPr>
          </w:p>
        </w:tc>
      </w:tr>
      <w:tr w:rsidR="000126B6" w:rsidRPr="000D657C" w14:paraId="4422B834"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7C84123"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877BBC5"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46B6F86"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8A2444B" w14:textId="77777777" w:rsidR="000126B6" w:rsidRPr="000D657C" w:rsidRDefault="000126B6" w:rsidP="0066380E">
            <w:pPr>
              <w:pStyle w:val="DocumentTableText"/>
              <w:rPr>
                <w:vanish/>
                <w:lang w:eastAsia="en-AU"/>
              </w:rPr>
            </w:pPr>
          </w:p>
        </w:tc>
      </w:tr>
      <w:tr w:rsidR="000126B6" w:rsidRPr="000D657C" w14:paraId="5C759C1D" w14:textId="77777777"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3017D42" w14:textId="77777777"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B2F02B3" w14:textId="77777777"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5876FF0" w14:textId="77777777"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7DE0BC0" w14:textId="77777777" w:rsidR="000126B6" w:rsidRPr="000D657C" w:rsidRDefault="000126B6" w:rsidP="0066380E">
            <w:pPr>
              <w:pStyle w:val="DocumentTableText"/>
              <w:rPr>
                <w:vanish/>
                <w:lang w:eastAsia="en-AU"/>
              </w:rPr>
            </w:pPr>
          </w:p>
        </w:tc>
      </w:tr>
    </w:tbl>
    <w:p w14:paraId="26F2FCCC" w14:textId="77777777" w:rsidR="001D166F" w:rsidRPr="000D657C" w:rsidRDefault="001D166F" w:rsidP="001D166F">
      <w:pPr>
        <w:rPr>
          <w:rFonts w:ascii="Calibri" w:eastAsia="Calibri" w:hAnsi="Calibri" w:cs="Times New Roman"/>
          <w:vanish/>
        </w:rPr>
      </w:pP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14:paraId="5ACDC5CC" w14:textId="77777777"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52D8E60A" w14:textId="77777777"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5FDF5DB" w14:textId="77777777"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C61396">
              <w:rPr>
                <w:noProof/>
                <w:vanish/>
              </w:rPr>
              <w:t>S:\Proposal Services\Projects\Central Projects File\DDNS - DNSSEC Practice Statement\DDNS - DNSSEC Practice Statement - Reseller - 1.0.Docx</w:t>
            </w:r>
            <w:r w:rsidRPr="000D657C">
              <w:rPr>
                <w:vanish/>
              </w:rPr>
              <w:fldChar w:fldCharType="end"/>
            </w:r>
          </w:p>
        </w:tc>
      </w:tr>
      <w:tr w:rsidR="001D166F" w:rsidRPr="000D657C" w14:paraId="09017E55" w14:textId="77777777"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14:paraId="232A0AE3" w14:textId="77777777"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EF06FE6" w14:textId="77777777"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0B35B5" w:rsidRPr="000B35B5">
              <w:rPr>
                <w:rFonts w:ascii="Calibri" w:eastAsia="Calibri" w:hAnsi="Calibri" w:cs="Times New Roman"/>
                <w:noProof/>
                <w:vanish/>
              </w:rPr>
              <w:t>2014/09/01 - 14:14:00</w:t>
            </w:r>
            <w:r w:rsidRPr="000D657C">
              <w:rPr>
                <w:vanish/>
              </w:rPr>
              <w:fldChar w:fldCharType="end"/>
            </w:r>
          </w:p>
        </w:tc>
      </w:tr>
    </w:tbl>
    <w:p w14:paraId="19584A10" w14:textId="77777777" w:rsidR="000C36B7" w:rsidRDefault="000C36B7" w:rsidP="00EA3821">
      <w:pPr>
        <w:pStyle w:val="DocumentInformationHeading"/>
        <w:pageBreakBefore/>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F78ED" w:rsidRPr="00836BA9" w14:paraId="33C4C8B5" w14:textId="77777777" w:rsidTr="009F78ED">
        <w:trPr>
          <w:cantSplit/>
        </w:trPr>
        <w:tc>
          <w:tcPr>
            <w:tcW w:w="1560" w:type="dxa"/>
            <w:shd w:val="clear" w:color="auto" w:fill="BFBFBF" w:themeFill="background1" w:themeFillShade="BF"/>
          </w:tcPr>
          <w:p w14:paraId="6B1E10B7" w14:textId="77777777" w:rsidR="009F78ED" w:rsidRPr="00750051" w:rsidRDefault="009F78ED" w:rsidP="00E027D4">
            <w:pPr>
              <w:pStyle w:val="Table-Header"/>
            </w:pPr>
            <w:r w:rsidRPr="00750051">
              <w:t>Name</w:t>
            </w:r>
          </w:p>
        </w:tc>
        <w:tc>
          <w:tcPr>
            <w:tcW w:w="6945" w:type="dxa"/>
          </w:tcPr>
          <w:p w14:paraId="7B743290" w14:textId="77777777" w:rsidR="009F78ED" w:rsidRPr="00CF5AB1" w:rsidRDefault="009F78ED" w:rsidP="000126B6">
            <w:pPr>
              <w:spacing w:before="40" w:after="40" w:line="240" w:lineRule="auto"/>
              <w:rPr>
                <w:sz w:val="18"/>
              </w:rPr>
            </w:pPr>
            <w:r w:rsidRPr="00CF5AB1">
              <w:rPr>
                <w:sz w:val="18"/>
              </w:rPr>
              <w:t>Customer Support</w:t>
            </w:r>
          </w:p>
        </w:tc>
      </w:tr>
      <w:tr w:rsidR="009F78ED" w:rsidRPr="00836BA9" w14:paraId="737919A4" w14:textId="77777777" w:rsidTr="009F78ED">
        <w:trPr>
          <w:cantSplit/>
        </w:trPr>
        <w:tc>
          <w:tcPr>
            <w:tcW w:w="1560" w:type="dxa"/>
            <w:shd w:val="clear" w:color="auto" w:fill="BFBFBF" w:themeFill="background1" w:themeFillShade="BF"/>
          </w:tcPr>
          <w:p w14:paraId="1F548E1D" w14:textId="77777777" w:rsidR="009F78ED" w:rsidRPr="00750051" w:rsidRDefault="009F78ED" w:rsidP="00E027D4">
            <w:pPr>
              <w:pStyle w:val="Table-Header"/>
            </w:pPr>
            <w:r w:rsidRPr="009F78ED">
              <w:t>Address</w:t>
            </w:r>
          </w:p>
        </w:tc>
        <w:tc>
          <w:tcPr>
            <w:tcW w:w="6945" w:type="dxa"/>
          </w:tcPr>
          <w:p w14:paraId="09DCB785" w14:textId="77777777" w:rsidR="009F78ED" w:rsidRPr="00CF5AB1" w:rsidRDefault="009F78ED" w:rsidP="000126B6">
            <w:pPr>
              <w:spacing w:before="40" w:after="40" w:line="240" w:lineRule="auto"/>
              <w:rPr>
                <w:sz w:val="18"/>
              </w:rPr>
            </w:pPr>
            <w:r w:rsidRPr="00CF5AB1">
              <w:rPr>
                <w:sz w:val="18"/>
              </w:rPr>
              <w:t>L8, 10 Queens Rd, Melbourne, Vic 3004, Australia</w:t>
            </w:r>
          </w:p>
        </w:tc>
      </w:tr>
      <w:tr w:rsidR="009F78ED" w:rsidRPr="00836BA9" w14:paraId="6AD53B0C" w14:textId="77777777" w:rsidTr="009F78ED">
        <w:trPr>
          <w:cantSplit/>
        </w:trPr>
        <w:tc>
          <w:tcPr>
            <w:tcW w:w="1560" w:type="dxa"/>
            <w:shd w:val="clear" w:color="auto" w:fill="BFBFBF" w:themeFill="background1" w:themeFillShade="BF"/>
          </w:tcPr>
          <w:p w14:paraId="07D9AEDA" w14:textId="77777777" w:rsidR="009F78ED" w:rsidRPr="00750051" w:rsidRDefault="009F78ED" w:rsidP="00E027D4">
            <w:pPr>
              <w:pStyle w:val="Table-Header"/>
            </w:pPr>
            <w:r>
              <w:t>Number</w:t>
            </w:r>
          </w:p>
        </w:tc>
        <w:tc>
          <w:tcPr>
            <w:tcW w:w="6945" w:type="dxa"/>
          </w:tcPr>
          <w:p w14:paraId="4515A7DA" w14:textId="77777777" w:rsidR="009F78ED" w:rsidRPr="00CF5AB1" w:rsidRDefault="009F78ED" w:rsidP="000B35B5">
            <w:pPr>
              <w:spacing w:before="40" w:after="40" w:line="240" w:lineRule="auto"/>
              <w:rPr>
                <w:sz w:val="18"/>
              </w:rPr>
            </w:pPr>
            <w:r w:rsidRPr="00CF5AB1">
              <w:rPr>
                <w:sz w:val="18"/>
              </w:rPr>
              <w:t>+61 3 9</w:t>
            </w:r>
            <w:r w:rsidR="000B35B5">
              <w:rPr>
                <w:sz w:val="18"/>
              </w:rPr>
              <w:t>866</w:t>
            </w:r>
            <w:r w:rsidRPr="00CF5AB1">
              <w:rPr>
                <w:sz w:val="18"/>
              </w:rPr>
              <w:t xml:space="preserve"> </w:t>
            </w:r>
            <w:r w:rsidR="000B35B5">
              <w:rPr>
                <w:sz w:val="18"/>
              </w:rPr>
              <w:t>3</w:t>
            </w:r>
            <w:r w:rsidRPr="00CF5AB1">
              <w:rPr>
                <w:sz w:val="18"/>
              </w:rPr>
              <w:t>7</w:t>
            </w:r>
            <w:r w:rsidR="000B35B5">
              <w:rPr>
                <w:sz w:val="18"/>
              </w:rPr>
              <w:t>1</w:t>
            </w:r>
            <w:r w:rsidRPr="00CF5AB1">
              <w:rPr>
                <w:sz w:val="18"/>
              </w:rPr>
              <w:t>0</w:t>
            </w:r>
          </w:p>
        </w:tc>
      </w:tr>
      <w:tr w:rsidR="009F78ED" w:rsidRPr="00836BA9" w14:paraId="621E2174" w14:textId="77777777" w:rsidTr="009F78ED">
        <w:trPr>
          <w:cantSplit/>
        </w:trPr>
        <w:tc>
          <w:tcPr>
            <w:tcW w:w="1560" w:type="dxa"/>
            <w:shd w:val="clear" w:color="auto" w:fill="BFBFBF" w:themeFill="background1" w:themeFillShade="BF"/>
          </w:tcPr>
          <w:p w14:paraId="114727EF" w14:textId="77777777" w:rsidR="009F78ED" w:rsidRPr="00750051" w:rsidRDefault="009F78ED" w:rsidP="00E027D4">
            <w:pPr>
              <w:pStyle w:val="Table-Header"/>
            </w:pPr>
            <w:r>
              <w:t>Email</w:t>
            </w:r>
          </w:p>
        </w:tc>
        <w:tc>
          <w:tcPr>
            <w:tcW w:w="6945" w:type="dxa"/>
          </w:tcPr>
          <w:p w14:paraId="71D3B6F1" w14:textId="77777777" w:rsidR="009F78ED" w:rsidRPr="00CF5AB1" w:rsidRDefault="009F78ED" w:rsidP="000126B6">
            <w:pPr>
              <w:spacing w:before="40" w:after="40" w:line="240" w:lineRule="auto"/>
              <w:rPr>
                <w:sz w:val="18"/>
              </w:rPr>
            </w:pPr>
            <w:r w:rsidRPr="00CF5AB1">
              <w:rPr>
                <w:sz w:val="18"/>
              </w:rPr>
              <w:t>support@discoverydns.com</w:t>
            </w:r>
          </w:p>
        </w:tc>
      </w:tr>
    </w:tbl>
    <w:p w14:paraId="38F63A2E" w14:textId="77777777"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16760718EAC7462889A8A536491A62CE"/>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14:paraId="5922C4C9" w14:textId="77777777" w:rsidR="00050185" w:rsidRPr="00A03BA4" w:rsidRDefault="005F414F" w:rsidP="00050185">
          <w:pPr>
            <w:pStyle w:val="DocumentClassification"/>
          </w:pPr>
          <w:r>
            <w:t>Public</w:t>
          </w:r>
        </w:p>
      </w:sdtContent>
    </w:sdt>
    <w:p w14:paraId="25E43733" w14:textId="77777777" w:rsidR="006A65A6" w:rsidRDefault="006A65A6" w:rsidP="000C36B7">
      <w:pPr>
        <w:pStyle w:val="DocumentInformationHeading"/>
      </w:pPr>
      <w:r>
        <w:t xml:space="preserve">About </w:t>
      </w:r>
      <w:r w:rsidR="00FA303B">
        <w:t>DiscoveryDNS</w:t>
      </w:r>
    </w:p>
    <w:p w14:paraId="3F2673BF" w14:textId="77777777"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14:paraId="41334685" w14:textId="77777777" w:rsidR="00F55A0E" w:rsidRDefault="00F55A0E" w:rsidP="00F55A0E">
      <w:pPr>
        <w:pStyle w:val="DocumentInformationHeading"/>
      </w:pPr>
      <w:r>
        <w:t>About ARI Registry Services</w:t>
      </w:r>
    </w:p>
    <w:p w14:paraId="672537E0" w14:textId="77777777"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14:paraId="19DD8B3B" w14:textId="77777777"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14:paraId="63331DC3" w14:textId="77777777" w:rsidR="006534E6" w:rsidRDefault="006534E6" w:rsidP="00EA3821">
      <w:pPr>
        <w:pStyle w:val="DocumentInformationHeading"/>
        <w:pageBreakBefore/>
      </w:pPr>
      <w:r w:rsidRPr="0006714A">
        <w:lastRenderedPageBreak/>
        <w:t>Contents</w:t>
      </w:r>
    </w:p>
    <w:p w14:paraId="3B09BF0C" w14:textId="77777777" w:rsidR="00C61396" w:rsidRDefault="001D65FD">
      <w:pPr>
        <w:pStyle w:val="TOC1"/>
        <w:rPr>
          <w:rFonts w:eastAsiaTheme="minorEastAsia"/>
          <w:b w:val="0"/>
          <w:noProof/>
          <w:sz w:val="22"/>
          <w:szCs w:val="22"/>
          <w:lang w:eastAsia="en-AU"/>
        </w:rPr>
      </w:pPr>
      <w:r>
        <w:rPr>
          <w:b w:val="0"/>
        </w:rPr>
        <w:fldChar w:fldCharType="begin"/>
      </w:r>
      <w:r>
        <w:rPr>
          <w:b w:val="0"/>
        </w:rPr>
        <w:instrText xml:space="preserve"> TOC \o "1-2" \h \z \u </w:instrText>
      </w:r>
      <w:r>
        <w:rPr>
          <w:b w:val="0"/>
        </w:rPr>
        <w:fldChar w:fldCharType="separate"/>
      </w:r>
      <w:hyperlink w:anchor="_Toc393899443" w:history="1">
        <w:r w:rsidR="00C61396" w:rsidRPr="008E0408">
          <w:rPr>
            <w:rStyle w:val="Hyperlink"/>
            <w:noProof/>
          </w:rPr>
          <w:t>1</w:t>
        </w:r>
        <w:r w:rsidR="00C61396">
          <w:rPr>
            <w:rFonts w:eastAsiaTheme="minorEastAsia"/>
            <w:b w:val="0"/>
            <w:noProof/>
            <w:sz w:val="22"/>
            <w:szCs w:val="22"/>
            <w:lang w:eastAsia="en-AU"/>
          </w:rPr>
          <w:tab/>
        </w:r>
        <w:r w:rsidR="00C61396" w:rsidRPr="008E0408">
          <w:rPr>
            <w:rStyle w:val="Hyperlink"/>
            <w:noProof/>
          </w:rPr>
          <w:t>Introduction</w:t>
        </w:r>
        <w:r w:rsidR="00C61396">
          <w:rPr>
            <w:noProof/>
            <w:webHidden/>
          </w:rPr>
          <w:tab/>
        </w:r>
        <w:r w:rsidR="00C61396">
          <w:rPr>
            <w:noProof/>
            <w:webHidden/>
          </w:rPr>
          <w:fldChar w:fldCharType="begin"/>
        </w:r>
        <w:r w:rsidR="00C61396">
          <w:rPr>
            <w:noProof/>
            <w:webHidden/>
          </w:rPr>
          <w:instrText xml:space="preserve"> PAGEREF _Toc393899443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14:paraId="7FF2F6D6" w14:textId="77777777" w:rsidR="00C61396" w:rsidRDefault="00747FFC">
      <w:pPr>
        <w:pStyle w:val="TOC2"/>
        <w:rPr>
          <w:rFonts w:eastAsiaTheme="minorEastAsia"/>
          <w:noProof/>
          <w:sz w:val="22"/>
          <w:szCs w:val="22"/>
          <w:lang w:eastAsia="en-AU"/>
        </w:rPr>
      </w:pPr>
      <w:hyperlink w:anchor="_Toc393899444" w:history="1">
        <w:r w:rsidR="00C61396" w:rsidRPr="008E0408">
          <w:rPr>
            <w:rStyle w:val="Hyperlink"/>
            <w:noProof/>
          </w:rPr>
          <w:t>1.1</w:t>
        </w:r>
        <w:r w:rsidR="00C61396">
          <w:rPr>
            <w:rFonts w:eastAsiaTheme="minorEastAsia"/>
            <w:noProof/>
            <w:sz w:val="22"/>
            <w:szCs w:val="22"/>
            <w:lang w:eastAsia="en-AU"/>
          </w:rPr>
          <w:tab/>
        </w:r>
        <w:r w:rsidR="00C61396" w:rsidRPr="008E0408">
          <w:rPr>
            <w:rStyle w:val="Hyperlink"/>
            <w:noProof/>
          </w:rPr>
          <w:t>Overview</w:t>
        </w:r>
        <w:r w:rsidR="00C61396">
          <w:rPr>
            <w:noProof/>
            <w:webHidden/>
          </w:rPr>
          <w:tab/>
        </w:r>
        <w:r w:rsidR="00C61396">
          <w:rPr>
            <w:noProof/>
            <w:webHidden/>
          </w:rPr>
          <w:fldChar w:fldCharType="begin"/>
        </w:r>
        <w:r w:rsidR="00C61396">
          <w:rPr>
            <w:noProof/>
            <w:webHidden/>
          </w:rPr>
          <w:instrText xml:space="preserve"> PAGEREF _Toc393899444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14:paraId="26F47AE3" w14:textId="77777777" w:rsidR="00C61396" w:rsidRDefault="00747FFC">
      <w:pPr>
        <w:pStyle w:val="TOC2"/>
        <w:rPr>
          <w:rFonts w:eastAsiaTheme="minorEastAsia"/>
          <w:noProof/>
          <w:sz w:val="22"/>
          <w:szCs w:val="22"/>
          <w:lang w:eastAsia="en-AU"/>
        </w:rPr>
      </w:pPr>
      <w:hyperlink w:anchor="_Toc393899445" w:history="1">
        <w:r w:rsidR="00C61396" w:rsidRPr="008E0408">
          <w:rPr>
            <w:rStyle w:val="Hyperlink"/>
            <w:noProof/>
          </w:rPr>
          <w:t>1.2</w:t>
        </w:r>
        <w:r w:rsidR="00C61396">
          <w:rPr>
            <w:rFonts w:eastAsiaTheme="minorEastAsia"/>
            <w:noProof/>
            <w:sz w:val="22"/>
            <w:szCs w:val="22"/>
            <w:lang w:eastAsia="en-AU"/>
          </w:rPr>
          <w:tab/>
        </w:r>
        <w:r w:rsidR="00C61396" w:rsidRPr="008E0408">
          <w:rPr>
            <w:rStyle w:val="Hyperlink"/>
            <w:noProof/>
          </w:rPr>
          <w:t>Document name and identification</w:t>
        </w:r>
        <w:r w:rsidR="00C61396">
          <w:rPr>
            <w:noProof/>
            <w:webHidden/>
          </w:rPr>
          <w:tab/>
        </w:r>
        <w:r w:rsidR="00C61396">
          <w:rPr>
            <w:noProof/>
            <w:webHidden/>
          </w:rPr>
          <w:fldChar w:fldCharType="begin"/>
        </w:r>
        <w:r w:rsidR="00C61396">
          <w:rPr>
            <w:noProof/>
            <w:webHidden/>
          </w:rPr>
          <w:instrText xml:space="preserve"> PAGEREF _Toc393899445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14:paraId="0C1B15C8" w14:textId="77777777" w:rsidR="00C61396" w:rsidRDefault="00747FFC">
      <w:pPr>
        <w:pStyle w:val="TOC2"/>
        <w:rPr>
          <w:rFonts w:eastAsiaTheme="minorEastAsia"/>
          <w:noProof/>
          <w:sz w:val="22"/>
          <w:szCs w:val="22"/>
          <w:lang w:eastAsia="en-AU"/>
        </w:rPr>
      </w:pPr>
      <w:hyperlink w:anchor="_Toc393899446" w:history="1">
        <w:r w:rsidR="00C61396" w:rsidRPr="008E0408">
          <w:rPr>
            <w:rStyle w:val="Hyperlink"/>
            <w:noProof/>
          </w:rPr>
          <w:t>1.3</w:t>
        </w:r>
        <w:r w:rsidR="00C61396">
          <w:rPr>
            <w:rFonts w:eastAsiaTheme="minorEastAsia"/>
            <w:noProof/>
            <w:sz w:val="22"/>
            <w:szCs w:val="22"/>
            <w:lang w:eastAsia="en-AU"/>
          </w:rPr>
          <w:tab/>
        </w:r>
        <w:r w:rsidR="00C61396" w:rsidRPr="008E0408">
          <w:rPr>
            <w:rStyle w:val="Hyperlink"/>
            <w:noProof/>
          </w:rPr>
          <w:t>Community and applicability</w:t>
        </w:r>
        <w:r w:rsidR="00C61396">
          <w:rPr>
            <w:noProof/>
            <w:webHidden/>
          </w:rPr>
          <w:tab/>
        </w:r>
        <w:r w:rsidR="00C61396">
          <w:rPr>
            <w:noProof/>
            <w:webHidden/>
          </w:rPr>
          <w:fldChar w:fldCharType="begin"/>
        </w:r>
        <w:r w:rsidR="00C61396">
          <w:rPr>
            <w:noProof/>
            <w:webHidden/>
          </w:rPr>
          <w:instrText xml:space="preserve"> PAGEREF _Toc393899446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14:paraId="061F5FCB" w14:textId="77777777" w:rsidR="00C61396" w:rsidRDefault="00747FFC">
      <w:pPr>
        <w:pStyle w:val="TOC2"/>
        <w:rPr>
          <w:rFonts w:eastAsiaTheme="minorEastAsia"/>
          <w:noProof/>
          <w:sz w:val="22"/>
          <w:szCs w:val="22"/>
          <w:lang w:eastAsia="en-AU"/>
        </w:rPr>
      </w:pPr>
      <w:hyperlink w:anchor="_Toc393899447" w:history="1">
        <w:r w:rsidR="00C61396" w:rsidRPr="008E0408">
          <w:rPr>
            <w:rStyle w:val="Hyperlink"/>
            <w:noProof/>
          </w:rPr>
          <w:t>1.4</w:t>
        </w:r>
        <w:r w:rsidR="00C61396">
          <w:rPr>
            <w:rFonts w:eastAsiaTheme="minorEastAsia"/>
            <w:noProof/>
            <w:sz w:val="22"/>
            <w:szCs w:val="22"/>
            <w:lang w:eastAsia="en-AU"/>
          </w:rPr>
          <w:tab/>
        </w:r>
        <w:r w:rsidR="00C61396" w:rsidRPr="008E0408">
          <w:rPr>
            <w:rStyle w:val="Hyperlink"/>
            <w:noProof/>
          </w:rPr>
          <w:t>Specification administration</w:t>
        </w:r>
        <w:r w:rsidR="00C61396">
          <w:rPr>
            <w:noProof/>
            <w:webHidden/>
          </w:rPr>
          <w:tab/>
        </w:r>
        <w:r w:rsidR="00C61396">
          <w:rPr>
            <w:noProof/>
            <w:webHidden/>
          </w:rPr>
          <w:fldChar w:fldCharType="begin"/>
        </w:r>
        <w:r w:rsidR="00C61396">
          <w:rPr>
            <w:noProof/>
            <w:webHidden/>
          </w:rPr>
          <w:instrText xml:space="preserve"> PAGEREF _Toc393899447 \h </w:instrText>
        </w:r>
        <w:r w:rsidR="00C61396">
          <w:rPr>
            <w:noProof/>
            <w:webHidden/>
          </w:rPr>
        </w:r>
        <w:r w:rsidR="00C61396">
          <w:rPr>
            <w:noProof/>
            <w:webHidden/>
          </w:rPr>
          <w:fldChar w:fldCharType="separate"/>
        </w:r>
        <w:r w:rsidR="00C61396">
          <w:rPr>
            <w:noProof/>
            <w:webHidden/>
          </w:rPr>
          <w:t>2</w:t>
        </w:r>
        <w:r w:rsidR="00C61396">
          <w:rPr>
            <w:noProof/>
            <w:webHidden/>
          </w:rPr>
          <w:fldChar w:fldCharType="end"/>
        </w:r>
      </w:hyperlink>
    </w:p>
    <w:p w14:paraId="7CAAA2D1" w14:textId="77777777" w:rsidR="00C61396" w:rsidRDefault="00747FFC">
      <w:pPr>
        <w:pStyle w:val="TOC1"/>
        <w:rPr>
          <w:rFonts w:eastAsiaTheme="minorEastAsia"/>
          <w:b w:val="0"/>
          <w:noProof/>
          <w:sz w:val="22"/>
          <w:szCs w:val="22"/>
          <w:lang w:eastAsia="en-AU"/>
        </w:rPr>
      </w:pPr>
      <w:hyperlink w:anchor="_Toc393899448" w:history="1">
        <w:r w:rsidR="00C61396" w:rsidRPr="008E0408">
          <w:rPr>
            <w:rStyle w:val="Hyperlink"/>
            <w:noProof/>
          </w:rPr>
          <w:t>2</w:t>
        </w:r>
        <w:r w:rsidR="00C61396">
          <w:rPr>
            <w:rFonts w:eastAsiaTheme="minorEastAsia"/>
            <w:b w:val="0"/>
            <w:noProof/>
            <w:sz w:val="22"/>
            <w:szCs w:val="22"/>
            <w:lang w:eastAsia="en-AU"/>
          </w:rPr>
          <w:tab/>
        </w:r>
        <w:r w:rsidR="00C61396" w:rsidRPr="008E0408">
          <w:rPr>
            <w:rStyle w:val="Hyperlink"/>
            <w:noProof/>
          </w:rPr>
          <w:t>Publication and repositories</w:t>
        </w:r>
        <w:r w:rsidR="00C61396">
          <w:rPr>
            <w:noProof/>
            <w:webHidden/>
          </w:rPr>
          <w:tab/>
        </w:r>
        <w:r w:rsidR="00C61396">
          <w:rPr>
            <w:noProof/>
            <w:webHidden/>
          </w:rPr>
          <w:fldChar w:fldCharType="begin"/>
        </w:r>
        <w:r w:rsidR="00C61396">
          <w:rPr>
            <w:noProof/>
            <w:webHidden/>
          </w:rPr>
          <w:instrText xml:space="preserve"> PAGEREF _Toc393899448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14:paraId="39353558" w14:textId="77777777" w:rsidR="00C61396" w:rsidRDefault="00747FFC">
      <w:pPr>
        <w:pStyle w:val="TOC2"/>
        <w:rPr>
          <w:rFonts w:eastAsiaTheme="minorEastAsia"/>
          <w:noProof/>
          <w:sz w:val="22"/>
          <w:szCs w:val="22"/>
          <w:lang w:eastAsia="en-AU"/>
        </w:rPr>
      </w:pPr>
      <w:hyperlink w:anchor="_Toc393899449" w:history="1">
        <w:r w:rsidR="00C61396" w:rsidRPr="008E0408">
          <w:rPr>
            <w:rStyle w:val="Hyperlink"/>
            <w:noProof/>
          </w:rPr>
          <w:t>2.1</w:t>
        </w:r>
        <w:r w:rsidR="00C61396">
          <w:rPr>
            <w:rFonts w:eastAsiaTheme="minorEastAsia"/>
            <w:noProof/>
            <w:sz w:val="22"/>
            <w:szCs w:val="22"/>
            <w:lang w:eastAsia="en-AU"/>
          </w:rPr>
          <w:tab/>
        </w:r>
        <w:r w:rsidR="00C61396" w:rsidRPr="008E0408">
          <w:rPr>
            <w:rStyle w:val="Hyperlink"/>
            <w:noProof/>
          </w:rPr>
          <w:t>Repositories</w:t>
        </w:r>
        <w:r w:rsidR="00C61396">
          <w:rPr>
            <w:noProof/>
            <w:webHidden/>
          </w:rPr>
          <w:tab/>
        </w:r>
        <w:r w:rsidR="00C61396">
          <w:rPr>
            <w:noProof/>
            <w:webHidden/>
          </w:rPr>
          <w:fldChar w:fldCharType="begin"/>
        </w:r>
        <w:r w:rsidR="00C61396">
          <w:rPr>
            <w:noProof/>
            <w:webHidden/>
          </w:rPr>
          <w:instrText xml:space="preserve"> PAGEREF _Toc393899449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14:paraId="494C4FE7" w14:textId="77777777" w:rsidR="00C61396" w:rsidRDefault="00747FFC">
      <w:pPr>
        <w:pStyle w:val="TOC2"/>
        <w:rPr>
          <w:rFonts w:eastAsiaTheme="minorEastAsia"/>
          <w:noProof/>
          <w:sz w:val="22"/>
          <w:szCs w:val="22"/>
          <w:lang w:eastAsia="en-AU"/>
        </w:rPr>
      </w:pPr>
      <w:hyperlink w:anchor="_Toc393899450" w:history="1">
        <w:r w:rsidR="00C61396" w:rsidRPr="008E0408">
          <w:rPr>
            <w:rStyle w:val="Hyperlink"/>
            <w:noProof/>
          </w:rPr>
          <w:t>2.2</w:t>
        </w:r>
        <w:r w:rsidR="00C61396">
          <w:rPr>
            <w:rFonts w:eastAsiaTheme="minorEastAsia"/>
            <w:noProof/>
            <w:sz w:val="22"/>
            <w:szCs w:val="22"/>
            <w:lang w:eastAsia="en-AU"/>
          </w:rPr>
          <w:tab/>
        </w:r>
        <w:r w:rsidR="00C61396" w:rsidRPr="008E0408">
          <w:rPr>
            <w:rStyle w:val="Hyperlink"/>
            <w:noProof/>
          </w:rPr>
          <w:t>Publication of public keys</w:t>
        </w:r>
        <w:r w:rsidR="00C61396">
          <w:rPr>
            <w:noProof/>
            <w:webHidden/>
          </w:rPr>
          <w:tab/>
        </w:r>
        <w:r w:rsidR="00C61396">
          <w:rPr>
            <w:noProof/>
            <w:webHidden/>
          </w:rPr>
          <w:fldChar w:fldCharType="begin"/>
        </w:r>
        <w:r w:rsidR="00C61396">
          <w:rPr>
            <w:noProof/>
            <w:webHidden/>
          </w:rPr>
          <w:instrText xml:space="preserve"> PAGEREF _Toc393899450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14:paraId="0FA23015" w14:textId="77777777" w:rsidR="00C61396" w:rsidRDefault="00747FFC">
      <w:pPr>
        <w:pStyle w:val="TOC2"/>
        <w:rPr>
          <w:rFonts w:eastAsiaTheme="minorEastAsia"/>
          <w:noProof/>
          <w:sz w:val="22"/>
          <w:szCs w:val="22"/>
          <w:lang w:eastAsia="en-AU"/>
        </w:rPr>
      </w:pPr>
      <w:hyperlink w:anchor="_Toc393899451" w:history="1">
        <w:r w:rsidR="00C61396" w:rsidRPr="008E0408">
          <w:rPr>
            <w:rStyle w:val="Hyperlink"/>
            <w:noProof/>
          </w:rPr>
          <w:t>2.3</w:t>
        </w:r>
        <w:r w:rsidR="00C61396">
          <w:rPr>
            <w:rFonts w:eastAsiaTheme="minorEastAsia"/>
            <w:noProof/>
            <w:sz w:val="22"/>
            <w:szCs w:val="22"/>
            <w:lang w:eastAsia="en-AU"/>
          </w:rPr>
          <w:tab/>
        </w:r>
        <w:r w:rsidR="00C61396" w:rsidRPr="008E0408">
          <w:rPr>
            <w:rStyle w:val="Hyperlink"/>
            <w:noProof/>
          </w:rPr>
          <w:t>Access controls on repositories</w:t>
        </w:r>
        <w:r w:rsidR="00C61396">
          <w:rPr>
            <w:noProof/>
            <w:webHidden/>
          </w:rPr>
          <w:tab/>
        </w:r>
        <w:r w:rsidR="00C61396">
          <w:rPr>
            <w:noProof/>
            <w:webHidden/>
          </w:rPr>
          <w:fldChar w:fldCharType="begin"/>
        </w:r>
        <w:r w:rsidR="00C61396">
          <w:rPr>
            <w:noProof/>
            <w:webHidden/>
          </w:rPr>
          <w:instrText xml:space="preserve"> PAGEREF _Toc393899451 \h </w:instrText>
        </w:r>
        <w:r w:rsidR="00C61396">
          <w:rPr>
            <w:noProof/>
            <w:webHidden/>
          </w:rPr>
        </w:r>
        <w:r w:rsidR="00C61396">
          <w:rPr>
            <w:noProof/>
            <w:webHidden/>
          </w:rPr>
          <w:fldChar w:fldCharType="separate"/>
        </w:r>
        <w:r w:rsidR="00C61396">
          <w:rPr>
            <w:noProof/>
            <w:webHidden/>
          </w:rPr>
          <w:t>3</w:t>
        </w:r>
        <w:r w:rsidR="00C61396">
          <w:rPr>
            <w:noProof/>
            <w:webHidden/>
          </w:rPr>
          <w:fldChar w:fldCharType="end"/>
        </w:r>
      </w:hyperlink>
    </w:p>
    <w:p w14:paraId="5C1B3CF7" w14:textId="77777777" w:rsidR="00C61396" w:rsidRDefault="00747FFC">
      <w:pPr>
        <w:pStyle w:val="TOC1"/>
        <w:rPr>
          <w:rFonts w:eastAsiaTheme="minorEastAsia"/>
          <w:b w:val="0"/>
          <w:noProof/>
          <w:sz w:val="22"/>
          <w:szCs w:val="22"/>
          <w:lang w:eastAsia="en-AU"/>
        </w:rPr>
      </w:pPr>
      <w:hyperlink w:anchor="_Toc393899452" w:history="1">
        <w:r w:rsidR="00C61396" w:rsidRPr="008E0408">
          <w:rPr>
            <w:rStyle w:val="Hyperlink"/>
            <w:noProof/>
          </w:rPr>
          <w:t>3</w:t>
        </w:r>
        <w:r w:rsidR="00C61396">
          <w:rPr>
            <w:rFonts w:eastAsiaTheme="minorEastAsia"/>
            <w:b w:val="0"/>
            <w:noProof/>
            <w:sz w:val="22"/>
            <w:szCs w:val="22"/>
            <w:lang w:eastAsia="en-AU"/>
          </w:rPr>
          <w:tab/>
        </w:r>
        <w:r w:rsidR="00C61396" w:rsidRPr="008E0408">
          <w:rPr>
            <w:rStyle w:val="Hyperlink"/>
            <w:noProof/>
          </w:rPr>
          <w:t>Operational Requirements</w:t>
        </w:r>
        <w:r w:rsidR="00C61396">
          <w:rPr>
            <w:noProof/>
            <w:webHidden/>
          </w:rPr>
          <w:tab/>
        </w:r>
        <w:r w:rsidR="00C61396">
          <w:rPr>
            <w:noProof/>
            <w:webHidden/>
          </w:rPr>
          <w:fldChar w:fldCharType="begin"/>
        </w:r>
        <w:r w:rsidR="00C61396">
          <w:rPr>
            <w:noProof/>
            <w:webHidden/>
          </w:rPr>
          <w:instrText xml:space="preserve"> PAGEREF _Toc393899452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1BFEB76F" w14:textId="77777777" w:rsidR="00C61396" w:rsidRDefault="00747FFC">
      <w:pPr>
        <w:pStyle w:val="TOC2"/>
        <w:rPr>
          <w:rFonts w:eastAsiaTheme="minorEastAsia"/>
          <w:noProof/>
          <w:sz w:val="22"/>
          <w:szCs w:val="22"/>
          <w:lang w:eastAsia="en-AU"/>
        </w:rPr>
      </w:pPr>
      <w:hyperlink w:anchor="_Toc393899453" w:history="1">
        <w:r w:rsidR="00C61396" w:rsidRPr="008E0408">
          <w:rPr>
            <w:rStyle w:val="Hyperlink"/>
            <w:noProof/>
          </w:rPr>
          <w:t>3.1</w:t>
        </w:r>
        <w:r w:rsidR="00C61396">
          <w:rPr>
            <w:rFonts w:eastAsiaTheme="minorEastAsia"/>
            <w:noProof/>
            <w:sz w:val="22"/>
            <w:szCs w:val="22"/>
            <w:lang w:eastAsia="en-AU"/>
          </w:rPr>
          <w:tab/>
        </w:r>
        <w:r w:rsidR="00C61396" w:rsidRPr="008E0408">
          <w:rPr>
            <w:rStyle w:val="Hyperlink"/>
            <w:noProof/>
          </w:rPr>
          <w:t>Meaning of domain names</w:t>
        </w:r>
        <w:r w:rsidR="00C61396">
          <w:rPr>
            <w:noProof/>
            <w:webHidden/>
          </w:rPr>
          <w:tab/>
        </w:r>
        <w:r w:rsidR="00C61396">
          <w:rPr>
            <w:noProof/>
            <w:webHidden/>
          </w:rPr>
          <w:fldChar w:fldCharType="begin"/>
        </w:r>
        <w:r w:rsidR="00C61396">
          <w:rPr>
            <w:noProof/>
            <w:webHidden/>
          </w:rPr>
          <w:instrText xml:space="preserve"> PAGEREF _Toc393899453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15CFDFCA" w14:textId="77777777" w:rsidR="00C61396" w:rsidRDefault="00747FFC">
      <w:pPr>
        <w:pStyle w:val="TOC2"/>
        <w:rPr>
          <w:rFonts w:eastAsiaTheme="minorEastAsia"/>
          <w:noProof/>
          <w:sz w:val="22"/>
          <w:szCs w:val="22"/>
          <w:lang w:eastAsia="en-AU"/>
        </w:rPr>
      </w:pPr>
      <w:hyperlink w:anchor="_Toc393899454" w:history="1">
        <w:r w:rsidR="00C61396" w:rsidRPr="008E0408">
          <w:rPr>
            <w:rStyle w:val="Hyperlink"/>
            <w:noProof/>
          </w:rPr>
          <w:t>3.2</w:t>
        </w:r>
        <w:r w:rsidR="00C61396">
          <w:rPr>
            <w:rFonts w:eastAsiaTheme="minorEastAsia"/>
            <w:noProof/>
            <w:sz w:val="22"/>
            <w:szCs w:val="22"/>
            <w:lang w:eastAsia="en-AU"/>
          </w:rPr>
          <w:tab/>
        </w:r>
        <w:r w:rsidR="00C61396" w:rsidRPr="008E0408">
          <w:rPr>
            <w:rStyle w:val="Hyperlink"/>
            <w:noProof/>
          </w:rPr>
          <w:t>Identification and authentication of Child Zone Manager</w:t>
        </w:r>
        <w:r w:rsidR="00C61396">
          <w:rPr>
            <w:noProof/>
            <w:webHidden/>
          </w:rPr>
          <w:tab/>
        </w:r>
        <w:r w:rsidR="00C61396">
          <w:rPr>
            <w:noProof/>
            <w:webHidden/>
          </w:rPr>
          <w:fldChar w:fldCharType="begin"/>
        </w:r>
        <w:r w:rsidR="00C61396">
          <w:rPr>
            <w:noProof/>
            <w:webHidden/>
          </w:rPr>
          <w:instrText xml:space="preserve"> PAGEREF _Toc393899454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62C90047" w14:textId="77777777" w:rsidR="00C61396" w:rsidRDefault="00747FFC">
      <w:pPr>
        <w:pStyle w:val="TOC2"/>
        <w:rPr>
          <w:rFonts w:eastAsiaTheme="minorEastAsia"/>
          <w:noProof/>
          <w:sz w:val="22"/>
          <w:szCs w:val="22"/>
          <w:lang w:eastAsia="en-AU"/>
        </w:rPr>
      </w:pPr>
      <w:hyperlink w:anchor="_Toc393899455" w:history="1">
        <w:r w:rsidR="00C61396" w:rsidRPr="008E0408">
          <w:rPr>
            <w:rStyle w:val="Hyperlink"/>
            <w:noProof/>
          </w:rPr>
          <w:t>3.3</w:t>
        </w:r>
        <w:r w:rsidR="00C61396">
          <w:rPr>
            <w:rFonts w:eastAsiaTheme="minorEastAsia"/>
            <w:noProof/>
            <w:sz w:val="22"/>
            <w:szCs w:val="22"/>
            <w:lang w:eastAsia="en-AU"/>
          </w:rPr>
          <w:tab/>
        </w:r>
        <w:r w:rsidR="00C61396" w:rsidRPr="008E0408">
          <w:rPr>
            <w:rStyle w:val="Hyperlink"/>
            <w:noProof/>
          </w:rPr>
          <w:t>Registration of Delegation Signing (DS) Resource Records</w:t>
        </w:r>
        <w:r w:rsidR="00C61396">
          <w:rPr>
            <w:noProof/>
            <w:webHidden/>
          </w:rPr>
          <w:tab/>
        </w:r>
        <w:r w:rsidR="00C61396">
          <w:rPr>
            <w:noProof/>
            <w:webHidden/>
          </w:rPr>
          <w:fldChar w:fldCharType="begin"/>
        </w:r>
        <w:r w:rsidR="00C61396">
          <w:rPr>
            <w:noProof/>
            <w:webHidden/>
          </w:rPr>
          <w:instrText xml:space="preserve"> PAGEREF _Toc393899455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541C90F6" w14:textId="77777777" w:rsidR="00C61396" w:rsidRDefault="00747FFC">
      <w:pPr>
        <w:pStyle w:val="TOC2"/>
        <w:rPr>
          <w:rFonts w:eastAsiaTheme="minorEastAsia"/>
          <w:noProof/>
          <w:sz w:val="22"/>
          <w:szCs w:val="22"/>
          <w:lang w:eastAsia="en-AU"/>
        </w:rPr>
      </w:pPr>
      <w:hyperlink w:anchor="_Toc393899456" w:history="1">
        <w:r w:rsidR="00C61396" w:rsidRPr="008E0408">
          <w:rPr>
            <w:rStyle w:val="Hyperlink"/>
            <w:noProof/>
          </w:rPr>
          <w:t>3.4</w:t>
        </w:r>
        <w:r w:rsidR="00C61396">
          <w:rPr>
            <w:rFonts w:eastAsiaTheme="minorEastAsia"/>
            <w:noProof/>
            <w:sz w:val="22"/>
            <w:szCs w:val="22"/>
            <w:lang w:eastAsia="en-AU"/>
          </w:rPr>
          <w:tab/>
        </w:r>
        <w:r w:rsidR="00C61396" w:rsidRPr="008E0408">
          <w:rPr>
            <w:rStyle w:val="Hyperlink"/>
            <w:noProof/>
          </w:rPr>
          <w:t>Method to prove possession of Private Key</w:t>
        </w:r>
        <w:r w:rsidR="00C61396">
          <w:rPr>
            <w:noProof/>
            <w:webHidden/>
          </w:rPr>
          <w:tab/>
        </w:r>
        <w:r w:rsidR="00C61396">
          <w:rPr>
            <w:noProof/>
            <w:webHidden/>
          </w:rPr>
          <w:fldChar w:fldCharType="begin"/>
        </w:r>
        <w:r w:rsidR="00C61396">
          <w:rPr>
            <w:noProof/>
            <w:webHidden/>
          </w:rPr>
          <w:instrText xml:space="preserve"> PAGEREF _Toc393899456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66F22028" w14:textId="77777777" w:rsidR="00C61396" w:rsidRDefault="00747FFC">
      <w:pPr>
        <w:pStyle w:val="TOC2"/>
        <w:rPr>
          <w:rFonts w:eastAsiaTheme="minorEastAsia"/>
          <w:noProof/>
          <w:sz w:val="22"/>
          <w:szCs w:val="22"/>
          <w:lang w:eastAsia="en-AU"/>
        </w:rPr>
      </w:pPr>
      <w:hyperlink w:anchor="_Toc393899457" w:history="1">
        <w:r w:rsidR="00C61396" w:rsidRPr="008E0408">
          <w:rPr>
            <w:rStyle w:val="Hyperlink"/>
            <w:noProof/>
          </w:rPr>
          <w:t>3.5</w:t>
        </w:r>
        <w:r w:rsidR="00C61396">
          <w:rPr>
            <w:rFonts w:eastAsiaTheme="minorEastAsia"/>
            <w:noProof/>
            <w:sz w:val="22"/>
            <w:szCs w:val="22"/>
            <w:lang w:eastAsia="en-AU"/>
          </w:rPr>
          <w:tab/>
        </w:r>
        <w:r w:rsidR="00C61396" w:rsidRPr="008E0408">
          <w:rPr>
            <w:rStyle w:val="Hyperlink"/>
            <w:noProof/>
          </w:rPr>
          <w:t>Removal of DS Resource Record</w:t>
        </w:r>
        <w:r w:rsidR="00C61396">
          <w:rPr>
            <w:noProof/>
            <w:webHidden/>
          </w:rPr>
          <w:tab/>
        </w:r>
        <w:r w:rsidR="00C61396">
          <w:rPr>
            <w:noProof/>
            <w:webHidden/>
          </w:rPr>
          <w:fldChar w:fldCharType="begin"/>
        </w:r>
        <w:r w:rsidR="00C61396">
          <w:rPr>
            <w:noProof/>
            <w:webHidden/>
          </w:rPr>
          <w:instrText xml:space="preserve"> PAGEREF _Toc393899457 \h </w:instrText>
        </w:r>
        <w:r w:rsidR="00C61396">
          <w:rPr>
            <w:noProof/>
            <w:webHidden/>
          </w:rPr>
        </w:r>
        <w:r w:rsidR="00C61396">
          <w:rPr>
            <w:noProof/>
            <w:webHidden/>
          </w:rPr>
          <w:fldChar w:fldCharType="separate"/>
        </w:r>
        <w:r w:rsidR="00C61396">
          <w:rPr>
            <w:noProof/>
            <w:webHidden/>
          </w:rPr>
          <w:t>4</w:t>
        </w:r>
        <w:r w:rsidR="00C61396">
          <w:rPr>
            <w:noProof/>
            <w:webHidden/>
          </w:rPr>
          <w:fldChar w:fldCharType="end"/>
        </w:r>
      </w:hyperlink>
    </w:p>
    <w:p w14:paraId="71C882DC" w14:textId="77777777" w:rsidR="00C61396" w:rsidRDefault="00747FFC">
      <w:pPr>
        <w:pStyle w:val="TOC1"/>
        <w:rPr>
          <w:rFonts w:eastAsiaTheme="minorEastAsia"/>
          <w:b w:val="0"/>
          <w:noProof/>
          <w:sz w:val="22"/>
          <w:szCs w:val="22"/>
          <w:lang w:eastAsia="en-AU"/>
        </w:rPr>
      </w:pPr>
      <w:hyperlink w:anchor="_Toc393899458" w:history="1">
        <w:r w:rsidR="00C61396" w:rsidRPr="008E0408">
          <w:rPr>
            <w:rStyle w:val="Hyperlink"/>
            <w:noProof/>
          </w:rPr>
          <w:t>4</w:t>
        </w:r>
        <w:r w:rsidR="00C61396">
          <w:rPr>
            <w:rFonts w:eastAsiaTheme="minorEastAsia"/>
            <w:b w:val="0"/>
            <w:noProof/>
            <w:sz w:val="22"/>
            <w:szCs w:val="22"/>
            <w:lang w:eastAsia="en-AU"/>
          </w:rPr>
          <w:tab/>
        </w:r>
        <w:r w:rsidR="00C61396" w:rsidRPr="008E0408">
          <w:rPr>
            <w:rStyle w:val="Hyperlink"/>
            <w:noProof/>
          </w:rPr>
          <w:t>Facility, management and operational controls</w:t>
        </w:r>
        <w:r w:rsidR="00C61396">
          <w:rPr>
            <w:noProof/>
            <w:webHidden/>
          </w:rPr>
          <w:tab/>
        </w:r>
        <w:r w:rsidR="00C61396">
          <w:rPr>
            <w:noProof/>
            <w:webHidden/>
          </w:rPr>
          <w:fldChar w:fldCharType="begin"/>
        </w:r>
        <w:r w:rsidR="00C61396">
          <w:rPr>
            <w:noProof/>
            <w:webHidden/>
          </w:rPr>
          <w:instrText xml:space="preserve"> PAGEREF _Toc393899458 \h </w:instrText>
        </w:r>
        <w:r w:rsidR="00C61396">
          <w:rPr>
            <w:noProof/>
            <w:webHidden/>
          </w:rPr>
        </w:r>
        <w:r w:rsidR="00C61396">
          <w:rPr>
            <w:noProof/>
            <w:webHidden/>
          </w:rPr>
          <w:fldChar w:fldCharType="separate"/>
        </w:r>
        <w:r w:rsidR="00C61396">
          <w:rPr>
            <w:noProof/>
            <w:webHidden/>
          </w:rPr>
          <w:t>5</w:t>
        </w:r>
        <w:r w:rsidR="00C61396">
          <w:rPr>
            <w:noProof/>
            <w:webHidden/>
          </w:rPr>
          <w:fldChar w:fldCharType="end"/>
        </w:r>
      </w:hyperlink>
    </w:p>
    <w:p w14:paraId="34511414" w14:textId="77777777" w:rsidR="00C61396" w:rsidRDefault="00747FFC">
      <w:pPr>
        <w:pStyle w:val="TOC2"/>
        <w:rPr>
          <w:rFonts w:eastAsiaTheme="minorEastAsia"/>
          <w:noProof/>
          <w:sz w:val="22"/>
          <w:szCs w:val="22"/>
          <w:lang w:eastAsia="en-AU"/>
        </w:rPr>
      </w:pPr>
      <w:hyperlink w:anchor="_Toc393899459" w:history="1">
        <w:r w:rsidR="00C61396" w:rsidRPr="008E0408">
          <w:rPr>
            <w:rStyle w:val="Hyperlink"/>
            <w:noProof/>
          </w:rPr>
          <w:t>4.1</w:t>
        </w:r>
        <w:r w:rsidR="00C61396">
          <w:rPr>
            <w:rFonts w:eastAsiaTheme="minorEastAsia"/>
            <w:noProof/>
            <w:sz w:val="22"/>
            <w:szCs w:val="22"/>
            <w:lang w:eastAsia="en-AU"/>
          </w:rPr>
          <w:tab/>
        </w:r>
        <w:r w:rsidR="00C61396" w:rsidRPr="008E0408">
          <w:rPr>
            <w:rStyle w:val="Hyperlink"/>
            <w:noProof/>
          </w:rPr>
          <w:t>Physical controls</w:t>
        </w:r>
        <w:r w:rsidR="00C61396">
          <w:rPr>
            <w:noProof/>
            <w:webHidden/>
          </w:rPr>
          <w:tab/>
        </w:r>
        <w:r w:rsidR="00C61396">
          <w:rPr>
            <w:noProof/>
            <w:webHidden/>
          </w:rPr>
          <w:fldChar w:fldCharType="begin"/>
        </w:r>
        <w:r w:rsidR="00C61396">
          <w:rPr>
            <w:noProof/>
            <w:webHidden/>
          </w:rPr>
          <w:instrText xml:space="preserve"> PAGEREF _Toc393899459 \h </w:instrText>
        </w:r>
        <w:r w:rsidR="00C61396">
          <w:rPr>
            <w:noProof/>
            <w:webHidden/>
          </w:rPr>
        </w:r>
        <w:r w:rsidR="00C61396">
          <w:rPr>
            <w:noProof/>
            <w:webHidden/>
          </w:rPr>
          <w:fldChar w:fldCharType="separate"/>
        </w:r>
        <w:r w:rsidR="00C61396">
          <w:rPr>
            <w:noProof/>
            <w:webHidden/>
          </w:rPr>
          <w:t>5</w:t>
        </w:r>
        <w:r w:rsidR="00C61396">
          <w:rPr>
            <w:noProof/>
            <w:webHidden/>
          </w:rPr>
          <w:fldChar w:fldCharType="end"/>
        </w:r>
      </w:hyperlink>
    </w:p>
    <w:p w14:paraId="257C1B4F" w14:textId="77777777" w:rsidR="00C61396" w:rsidRDefault="00747FFC">
      <w:pPr>
        <w:pStyle w:val="TOC2"/>
        <w:rPr>
          <w:rFonts w:eastAsiaTheme="minorEastAsia"/>
          <w:noProof/>
          <w:sz w:val="22"/>
          <w:szCs w:val="22"/>
          <w:lang w:eastAsia="en-AU"/>
        </w:rPr>
      </w:pPr>
      <w:hyperlink w:anchor="_Toc393899460" w:history="1">
        <w:r w:rsidR="00C61396" w:rsidRPr="008E0408">
          <w:rPr>
            <w:rStyle w:val="Hyperlink"/>
            <w:noProof/>
          </w:rPr>
          <w:t>4.2</w:t>
        </w:r>
        <w:r w:rsidR="00C61396">
          <w:rPr>
            <w:rFonts w:eastAsiaTheme="minorEastAsia"/>
            <w:noProof/>
            <w:sz w:val="22"/>
            <w:szCs w:val="22"/>
            <w:lang w:eastAsia="en-AU"/>
          </w:rPr>
          <w:tab/>
        </w:r>
        <w:r w:rsidR="00C61396" w:rsidRPr="008E0408">
          <w:rPr>
            <w:rStyle w:val="Hyperlink"/>
            <w:noProof/>
          </w:rPr>
          <w:t>Procedural controls</w:t>
        </w:r>
        <w:r w:rsidR="00C61396">
          <w:rPr>
            <w:noProof/>
            <w:webHidden/>
          </w:rPr>
          <w:tab/>
        </w:r>
        <w:r w:rsidR="00C61396">
          <w:rPr>
            <w:noProof/>
            <w:webHidden/>
          </w:rPr>
          <w:fldChar w:fldCharType="begin"/>
        </w:r>
        <w:r w:rsidR="00C61396">
          <w:rPr>
            <w:noProof/>
            <w:webHidden/>
          </w:rPr>
          <w:instrText xml:space="preserve"> PAGEREF _Toc393899460 \h </w:instrText>
        </w:r>
        <w:r w:rsidR="00C61396">
          <w:rPr>
            <w:noProof/>
            <w:webHidden/>
          </w:rPr>
        </w:r>
        <w:r w:rsidR="00C61396">
          <w:rPr>
            <w:noProof/>
            <w:webHidden/>
          </w:rPr>
          <w:fldChar w:fldCharType="separate"/>
        </w:r>
        <w:r w:rsidR="00C61396">
          <w:rPr>
            <w:noProof/>
            <w:webHidden/>
          </w:rPr>
          <w:t>7</w:t>
        </w:r>
        <w:r w:rsidR="00C61396">
          <w:rPr>
            <w:noProof/>
            <w:webHidden/>
          </w:rPr>
          <w:fldChar w:fldCharType="end"/>
        </w:r>
      </w:hyperlink>
    </w:p>
    <w:p w14:paraId="25306996" w14:textId="77777777" w:rsidR="00C61396" w:rsidRDefault="00747FFC">
      <w:pPr>
        <w:pStyle w:val="TOC2"/>
        <w:rPr>
          <w:rFonts w:eastAsiaTheme="minorEastAsia"/>
          <w:noProof/>
          <w:sz w:val="22"/>
          <w:szCs w:val="22"/>
          <w:lang w:eastAsia="en-AU"/>
        </w:rPr>
      </w:pPr>
      <w:hyperlink w:anchor="_Toc393899461" w:history="1">
        <w:r w:rsidR="00C61396" w:rsidRPr="008E0408">
          <w:rPr>
            <w:rStyle w:val="Hyperlink"/>
            <w:noProof/>
          </w:rPr>
          <w:t>4.3</w:t>
        </w:r>
        <w:r w:rsidR="00C61396">
          <w:rPr>
            <w:rFonts w:eastAsiaTheme="minorEastAsia"/>
            <w:noProof/>
            <w:sz w:val="22"/>
            <w:szCs w:val="22"/>
            <w:lang w:eastAsia="en-AU"/>
          </w:rPr>
          <w:tab/>
        </w:r>
        <w:r w:rsidR="00C61396" w:rsidRPr="008E0408">
          <w:rPr>
            <w:rStyle w:val="Hyperlink"/>
            <w:noProof/>
          </w:rPr>
          <w:t>Personnel controls</w:t>
        </w:r>
        <w:r w:rsidR="00C61396">
          <w:rPr>
            <w:noProof/>
            <w:webHidden/>
          </w:rPr>
          <w:tab/>
        </w:r>
        <w:r w:rsidR="00C61396">
          <w:rPr>
            <w:noProof/>
            <w:webHidden/>
          </w:rPr>
          <w:fldChar w:fldCharType="begin"/>
        </w:r>
        <w:r w:rsidR="00C61396">
          <w:rPr>
            <w:noProof/>
            <w:webHidden/>
          </w:rPr>
          <w:instrText xml:space="preserve"> PAGEREF _Toc393899461 \h </w:instrText>
        </w:r>
        <w:r w:rsidR="00C61396">
          <w:rPr>
            <w:noProof/>
            <w:webHidden/>
          </w:rPr>
        </w:r>
        <w:r w:rsidR="00C61396">
          <w:rPr>
            <w:noProof/>
            <w:webHidden/>
          </w:rPr>
          <w:fldChar w:fldCharType="separate"/>
        </w:r>
        <w:r w:rsidR="00C61396">
          <w:rPr>
            <w:noProof/>
            <w:webHidden/>
          </w:rPr>
          <w:t>7</w:t>
        </w:r>
        <w:r w:rsidR="00C61396">
          <w:rPr>
            <w:noProof/>
            <w:webHidden/>
          </w:rPr>
          <w:fldChar w:fldCharType="end"/>
        </w:r>
      </w:hyperlink>
    </w:p>
    <w:p w14:paraId="4D4F68B2" w14:textId="77777777" w:rsidR="00C61396" w:rsidRDefault="00747FFC">
      <w:pPr>
        <w:pStyle w:val="TOC2"/>
        <w:rPr>
          <w:rFonts w:eastAsiaTheme="minorEastAsia"/>
          <w:noProof/>
          <w:sz w:val="22"/>
          <w:szCs w:val="22"/>
          <w:lang w:eastAsia="en-AU"/>
        </w:rPr>
      </w:pPr>
      <w:hyperlink w:anchor="_Toc393899462" w:history="1">
        <w:r w:rsidR="00C61396" w:rsidRPr="008E0408">
          <w:rPr>
            <w:rStyle w:val="Hyperlink"/>
            <w:noProof/>
          </w:rPr>
          <w:t>4.4</w:t>
        </w:r>
        <w:r w:rsidR="00C61396">
          <w:rPr>
            <w:rFonts w:eastAsiaTheme="minorEastAsia"/>
            <w:noProof/>
            <w:sz w:val="22"/>
            <w:szCs w:val="22"/>
            <w:lang w:eastAsia="en-AU"/>
          </w:rPr>
          <w:tab/>
        </w:r>
        <w:r w:rsidR="00C61396" w:rsidRPr="008E0408">
          <w:rPr>
            <w:rStyle w:val="Hyperlink"/>
            <w:noProof/>
          </w:rPr>
          <w:t>Audit logging procedures</w:t>
        </w:r>
        <w:r w:rsidR="00C61396">
          <w:rPr>
            <w:noProof/>
            <w:webHidden/>
          </w:rPr>
          <w:tab/>
        </w:r>
        <w:r w:rsidR="00C61396">
          <w:rPr>
            <w:noProof/>
            <w:webHidden/>
          </w:rPr>
          <w:fldChar w:fldCharType="begin"/>
        </w:r>
        <w:r w:rsidR="00C61396">
          <w:rPr>
            <w:noProof/>
            <w:webHidden/>
          </w:rPr>
          <w:instrText xml:space="preserve"> PAGEREF _Toc393899462 \h </w:instrText>
        </w:r>
        <w:r w:rsidR="00C61396">
          <w:rPr>
            <w:noProof/>
            <w:webHidden/>
          </w:rPr>
        </w:r>
        <w:r w:rsidR="00C61396">
          <w:rPr>
            <w:noProof/>
            <w:webHidden/>
          </w:rPr>
          <w:fldChar w:fldCharType="separate"/>
        </w:r>
        <w:r w:rsidR="00C61396">
          <w:rPr>
            <w:noProof/>
            <w:webHidden/>
          </w:rPr>
          <w:t>8</w:t>
        </w:r>
        <w:r w:rsidR="00C61396">
          <w:rPr>
            <w:noProof/>
            <w:webHidden/>
          </w:rPr>
          <w:fldChar w:fldCharType="end"/>
        </w:r>
      </w:hyperlink>
    </w:p>
    <w:p w14:paraId="7A706042" w14:textId="77777777" w:rsidR="00C61396" w:rsidRDefault="00747FFC">
      <w:pPr>
        <w:pStyle w:val="TOC2"/>
        <w:rPr>
          <w:rFonts w:eastAsiaTheme="minorEastAsia"/>
          <w:noProof/>
          <w:sz w:val="22"/>
          <w:szCs w:val="22"/>
          <w:lang w:eastAsia="en-AU"/>
        </w:rPr>
      </w:pPr>
      <w:hyperlink w:anchor="_Toc393899463" w:history="1">
        <w:r w:rsidR="00C61396" w:rsidRPr="008E0408">
          <w:rPr>
            <w:rStyle w:val="Hyperlink"/>
            <w:noProof/>
          </w:rPr>
          <w:t>4.5</w:t>
        </w:r>
        <w:r w:rsidR="00C61396">
          <w:rPr>
            <w:rFonts w:eastAsiaTheme="minorEastAsia"/>
            <w:noProof/>
            <w:sz w:val="22"/>
            <w:szCs w:val="22"/>
            <w:lang w:eastAsia="en-AU"/>
          </w:rPr>
          <w:tab/>
        </w:r>
        <w:r w:rsidR="00C61396" w:rsidRPr="008E0408">
          <w:rPr>
            <w:rStyle w:val="Hyperlink"/>
            <w:noProof/>
          </w:rPr>
          <w:t>Compromise and disaster recovery</w:t>
        </w:r>
        <w:r w:rsidR="00C61396">
          <w:rPr>
            <w:noProof/>
            <w:webHidden/>
          </w:rPr>
          <w:tab/>
        </w:r>
        <w:r w:rsidR="00C61396">
          <w:rPr>
            <w:noProof/>
            <w:webHidden/>
          </w:rPr>
          <w:fldChar w:fldCharType="begin"/>
        </w:r>
        <w:r w:rsidR="00C61396">
          <w:rPr>
            <w:noProof/>
            <w:webHidden/>
          </w:rPr>
          <w:instrText xml:space="preserve"> PAGEREF _Toc393899463 \h </w:instrText>
        </w:r>
        <w:r w:rsidR="00C61396">
          <w:rPr>
            <w:noProof/>
            <w:webHidden/>
          </w:rPr>
        </w:r>
        <w:r w:rsidR="00C61396">
          <w:rPr>
            <w:noProof/>
            <w:webHidden/>
          </w:rPr>
          <w:fldChar w:fldCharType="separate"/>
        </w:r>
        <w:r w:rsidR="00C61396">
          <w:rPr>
            <w:noProof/>
            <w:webHidden/>
          </w:rPr>
          <w:t>10</w:t>
        </w:r>
        <w:r w:rsidR="00C61396">
          <w:rPr>
            <w:noProof/>
            <w:webHidden/>
          </w:rPr>
          <w:fldChar w:fldCharType="end"/>
        </w:r>
      </w:hyperlink>
    </w:p>
    <w:p w14:paraId="4429BDE3" w14:textId="77777777" w:rsidR="00C61396" w:rsidRDefault="00747FFC">
      <w:pPr>
        <w:pStyle w:val="TOC2"/>
        <w:rPr>
          <w:rFonts w:eastAsiaTheme="minorEastAsia"/>
          <w:noProof/>
          <w:sz w:val="22"/>
          <w:szCs w:val="22"/>
          <w:lang w:eastAsia="en-AU"/>
        </w:rPr>
      </w:pPr>
      <w:hyperlink w:anchor="_Toc393899464" w:history="1">
        <w:r w:rsidR="00C61396" w:rsidRPr="008E0408">
          <w:rPr>
            <w:rStyle w:val="Hyperlink"/>
            <w:noProof/>
          </w:rPr>
          <w:t>4.6</w:t>
        </w:r>
        <w:r w:rsidR="00C61396">
          <w:rPr>
            <w:rFonts w:eastAsiaTheme="minorEastAsia"/>
            <w:noProof/>
            <w:sz w:val="22"/>
            <w:szCs w:val="22"/>
            <w:lang w:eastAsia="en-AU"/>
          </w:rPr>
          <w:tab/>
        </w:r>
        <w:r w:rsidR="00C61396" w:rsidRPr="008E0408">
          <w:rPr>
            <w:rStyle w:val="Hyperlink"/>
            <w:noProof/>
          </w:rPr>
          <w:t>Entity termination</w:t>
        </w:r>
        <w:r w:rsidR="00C61396">
          <w:rPr>
            <w:noProof/>
            <w:webHidden/>
          </w:rPr>
          <w:tab/>
        </w:r>
        <w:r w:rsidR="00C61396">
          <w:rPr>
            <w:noProof/>
            <w:webHidden/>
          </w:rPr>
          <w:fldChar w:fldCharType="begin"/>
        </w:r>
        <w:r w:rsidR="00C61396">
          <w:rPr>
            <w:noProof/>
            <w:webHidden/>
          </w:rPr>
          <w:instrText xml:space="preserve"> PAGEREF _Toc393899464 \h </w:instrText>
        </w:r>
        <w:r w:rsidR="00C61396">
          <w:rPr>
            <w:noProof/>
            <w:webHidden/>
          </w:rPr>
        </w:r>
        <w:r w:rsidR="00C61396">
          <w:rPr>
            <w:noProof/>
            <w:webHidden/>
          </w:rPr>
          <w:fldChar w:fldCharType="separate"/>
        </w:r>
        <w:r w:rsidR="00C61396">
          <w:rPr>
            <w:noProof/>
            <w:webHidden/>
          </w:rPr>
          <w:t>11</w:t>
        </w:r>
        <w:r w:rsidR="00C61396">
          <w:rPr>
            <w:noProof/>
            <w:webHidden/>
          </w:rPr>
          <w:fldChar w:fldCharType="end"/>
        </w:r>
      </w:hyperlink>
    </w:p>
    <w:p w14:paraId="10667553" w14:textId="77777777" w:rsidR="00C61396" w:rsidRDefault="00747FFC">
      <w:pPr>
        <w:pStyle w:val="TOC1"/>
        <w:rPr>
          <w:rFonts w:eastAsiaTheme="minorEastAsia"/>
          <w:b w:val="0"/>
          <w:noProof/>
          <w:sz w:val="22"/>
          <w:szCs w:val="22"/>
          <w:lang w:eastAsia="en-AU"/>
        </w:rPr>
      </w:pPr>
      <w:hyperlink w:anchor="_Toc393899465" w:history="1">
        <w:r w:rsidR="00C61396" w:rsidRPr="008E0408">
          <w:rPr>
            <w:rStyle w:val="Hyperlink"/>
            <w:noProof/>
          </w:rPr>
          <w:t>5</w:t>
        </w:r>
        <w:r w:rsidR="00C61396">
          <w:rPr>
            <w:rFonts w:eastAsiaTheme="minorEastAsia"/>
            <w:b w:val="0"/>
            <w:noProof/>
            <w:sz w:val="22"/>
            <w:szCs w:val="22"/>
            <w:lang w:eastAsia="en-AU"/>
          </w:rPr>
          <w:tab/>
        </w:r>
        <w:r w:rsidR="00C61396" w:rsidRPr="008E0408">
          <w:rPr>
            <w:rStyle w:val="Hyperlink"/>
            <w:noProof/>
          </w:rPr>
          <w:t>Technical security controls</w:t>
        </w:r>
        <w:r w:rsidR="00C61396">
          <w:rPr>
            <w:noProof/>
            <w:webHidden/>
          </w:rPr>
          <w:tab/>
        </w:r>
        <w:r w:rsidR="00C61396">
          <w:rPr>
            <w:noProof/>
            <w:webHidden/>
          </w:rPr>
          <w:fldChar w:fldCharType="begin"/>
        </w:r>
        <w:r w:rsidR="00C61396">
          <w:rPr>
            <w:noProof/>
            <w:webHidden/>
          </w:rPr>
          <w:instrText xml:space="preserve"> PAGEREF _Toc393899465 \h </w:instrText>
        </w:r>
        <w:r w:rsidR="00C61396">
          <w:rPr>
            <w:noProof/>
            <w:webHidden/>
          </w:rPr>
        </w:r>
        <w:r w:rsidR="00C61396">
          <w:rPr>
            <w:noProof/>
            <w:webHidden/>
          </w:rPr>
          <w:fldChar w:fldCharType="separate"/>
        </w:r>
        <w:r w:rsidR="00C61396">
          <w:rPr>
            <w:noProof/>
            <w:webHidden/>
          </w:rPr>
          <w:t>12</w:t>
        </w:r>
        <w:r w:rsidR="00C61396">
          <w:rPr>
            <w:noProof/>
            <w:webHidden/>
          </w:rPr>
          <w:fldChar w:fldCharType="end"/>
        </w:r>
      </w:hyperlink>
    </w:p>
    <w:p w14:paraId="45AFAC0C" w14:textId="77777777" w:rsidR="00C61396" w:rsidRDefault="00747FFC">
      <w:pPr>
        <w:pStyle w:val="TOC2"/>
        <w:rPr>
          <w:rFonts w:eastAsiaTheme="minorEastAsia"/>
          <w:noProof/>
          <w:sz w:val="22"/>
          <w:szCs w:val="22"/>
          <w:lang w:eastAsia="en-AU"/>
        </w:rPr>
      </w:pPr>
      <w:hyperlink w:anchor="_Toc393899466" w:history="1">
        <w:r w:rsidR="00C61396" w:rsidRPr="008E0408">
          <w:rPr>
            <w:rStyle w:val="Hyperlink"/>
            <w:noProof/>
          </w:rPr>
          <w:t>5.1</w:t>
        </w:r>
        <w:r w:rsidR="00C61396">
          <w:rPr>
            <w:rFonts w:eastAsiaTheme="minorEastAsia"/>
            <w:noProof/>
            <w:sz w:val="22"/>
            <w:szCs w:val="22"/>
            <w:lang w:eastAsia="en-AU"/>
          </w:rPr>
          <w:tab/>
        </w:r>
        <w:r w:rsidR="00C61396" w:rsidRPr="008E0408">
          <w:rPr>
            <w:rStyle w:val="Hyperlink"/>
            <w:noProof/>
          </w:rPr>
          <w:t>Key pair generation and installation</w:t>
        </w:r>
        <w:r w:rsidR="00C61396">
          <w:rPr>
            <w:noProof/>
            <w:webHidden/>
          </w:rPr>
          <w:tab/>
        </w:r>
        <w:r w:rsidR="00C61396">
          <w:rPr>
            <w:noProof/>
            <w:webHidden/>
          </w:rPr>
          <w:fldChar w:fldCharType="begin"/>
        </w:r>
        <w:r w:rsidR="00C61396">
          <w:rPr>
            <w:noProof/>
            <w:webHidden/>
          </w:rPr>
          <w:instrText xml:space="preserve"> PAGEREF _Toc393899466 \h </w:instrText>
        </w:r>
        <w:r w:rsidR="00C61396">
          <w:rPr>
            <w:noProof/>
            <w:webHidden/>
          </w:rPr>
        </w:r>
        <w:r w:rsidR="00C61396">
          <w:rPr>
            <w:noProof/>
            <w:webHidden/>
          </w:rPr>
          <w:fldChar w:fldCharType="separate"/>
        </w:r>
        <w:r w:rsidR="00C61396">
          <w:rPr>
            <w:noProof/>
            <w:webHidden/>
          </w:rPr>
          <w:t>12</w:t>
        </w:r>
        <w:r w:rsidR="00C61396">
          <w:rPr>
            <w:noProof/>
            <w:webHidden/>
          </w:rPr>
          <w:fldChar w:fldCharType="end"/>
        </w:r>
      </w:hyperlink>
    </w:p>
    <w:p w14:paraId="7F68195A" w14:textId="77777777" w:rsidR="00C61396" w:rsidRDefault="00747FFC">
      <w:pPr>
        <w:pStyle w:val="TOC2"/>
        <w:rPr>
          <w:rFonts w:eastAsiaTheme="minorEastAsia"/>
          <w:noProof/>
          <w:sz w:val="22"/>
          <w:szCs w:val="22"/>
          <w:lang w:eastAsia="en-AU"/>
        </w:rPr>
      </w:pPr>
      <w:hyperlink w:anchor="_Toc393899467" w:history="1">
        <w:r w:rsidR="00C61396" w:rsidRPr="008E0408">
          <w:rPr>
            <w:rStyle w:val="Hyperlink"/>
            <w:noProof/>
          </w:rPr>
          <w:t>5.2</w:t>
        </w:r>
        <w:r w:rsidR="00C61396">
          <w:rPr>
            <w:rFonts w:eastAsiaTheme="minorEastAsia"/>
            <w:noProof/>
            <w:sz w:val="22"/>
            <w:szCs w:val="22"/>
            <w:lang w:eastAsia="en-AU"/>
          </w:rPr>
          <w:tab/>
        </w:r>
        <w:r w:rsidR="00C61396" w:rsidRPr="008E0408">
          <w:rPr>
            <w:rStyle w:val="Hyperlink"/>
            <w:noProof/>
          </w:rPr>
          <w:t>Private key protection and cryptographic module engineering controls</w:t>
        </w:r>
        <w:r w:rsidR="00C61396">
          <w:rPr>
            <w:noProof/>
            <w:webHidden/>
          </w:rPr>
          <w:tab/>
        </w:r>
        <w:r w:rsidR="00C61396">
          <w:rPr>
            <w:noProof/>
            <w:webHidden/>
          </w:rPr>
          <w:fldChar w:fldCharType="begin"/>
        </w:r>
        <w:r w:rsidR="00C61396">
          <w:rPr>
            <w:noProof/>
            <w:webHidden/>
          </w:rPr>
          <w:instrText xml:space="preserve"> PAGEREF _Toc393899467 \h </w:instrText>
        </w:r>
        <w:r w:rsidR="00C61396">
          <w:rPr>
            <w:noProof/>
            <w:webHidden/>
          </w:rPr>
        </w:r>
        <w:r w:rsidR="00C61396">
          <w:rPr>
            <w:noProof/>
            <w:webHidden/>
          </w:rPr>
          <w:fldChar w:fldCharType="separate"/>
        </w:r>
        <w:r w:rsidR="00C61396">
          <w:rPr>
            <w:noProof/>
            <w:webHidden/>
          </w:rPr>
          <w:t>13</w:t>
        </w:r>
        <w:r w:rsidR="00C61396">
          <w:rPr>
            <w:noProof/>
            <w:webHidden/>
          </w:rPr>
          <w:fldChar w:fldCharType="end"/>
        </w:r>
      </w:hyperlink>
    </w:p>
    <w:p w14:paraId="57A19F75" w14:textId="77777777" w:rsidR="00C61396" w:rsidRDefault="00747FFC">
      <w:pPr>
        <w:pStyle w:val="TOC2"/>
        <w:rPr>
          <w:rFonts w:eastAsiaTheme="minorEastAsia"/>
          <w:noProof/>
          <w:sz w:val="22"/>
          <w:szCs w:val="22"/>
          <w:lang w:eastAsia="en-AU"/>
        </w:rPr>
      </w:pPr>
      <w:hyperlink w:anchor="_Toc393899468" w:history="1">
        <w:r w:rsidR="00C61396" w:rsidRPr="008E0408">
          <w:rPr>
            <w:rStyle w:val="Hyperlink"/>
            <w:noProof/>
          </w:rPr>
          <w:t>5.3</w:t>
        </w:r>
        <w:r w:rsidR="00C61396">
          <w:rPr>
            <w:rFonts w:eastAsiaTheme="minorEastAsia"/>
            <w:noProof/>
            <w:sz w:val="22"/>
            <w:szCs w:val="22"/>
            <w:lang w:eastAsia="en-AU"/>
          </w:rPr>
          <w:tab/>
        </w:r>
        <w:r w:rsidR="00C61396" w:rsidRPr="008E0408">
          <w:rPr>
            <w:rStyle w:val="Hyperlink"/>
            <w:noProof/>
          </w:rPr>
          <w:t>Other aspects of key pair management</w:t>
        </w:r>
        <w:r w:rsidR="00C61396">
          <w:rPr>
            <w:noProof/>
            <w:webHidden/>
          </w:rPr>
          <w:tab/>
        </w:r>
        <w:r w:rsidR="00C61396">
          <w:rPr>
            <w:noProof/>
            <w:webHidden/>
          </w:rPr>
          <w:fldChar w:fldCharType="begin"/>
        </w:r>
        <w:r w:rsidR="00C61396">
          <w:rPr>
            <w:noProof/>
            <w:webHidden/>
          </w:rPr>
          <w:instrText xml:space="preserve"> PAGEREF _Toc393899468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14:paraId="6E6F3ED1" w14:textId="77777777" w:rsidR="00C61396" w:rsidRDefault="00747FFC">
      <w:pPr>
        <w:pStyle w:val="TOC2"/>
        <w:rPr>
          <w:rFonts w:eastAsiaTheme="minorEastAsia"/>
          <w:noProof/>
          <w:sz w:val="22"/>
          <w:szCs w:val="22"/>
          <w:lang w:eastAsia="en-AU"/>
        </w:rPr>
      </w:pPr>
      <w:hyperlink w:anchor="_Toc393899469" w:history="1">
        <w:r w:rsidR="00C61396" w:rsidRPr="008E0408">
          <w:rPr>
            <w:rStyle w:val="Hyperlink"/>
            <w:noProof/>
          </w:rPr>
          <w:t>5.4</w:t>
        </w:r>
        <w:r w:rsidR="00C61396">
          <w:rPr>
            <w:rFonts w:eastAsiaTheme="minorEastAsia"/>
            <w:noProof/>
            <w:sz w:val="22"/>
            <w:szCs w:val="22"/>
            <w:lang w:eastAsia="en-AU"/>
          </w:rPr>
          <w:tab/>
        </w:r>
        <w:r w:rsidR="00C61396" w:rsidRPr="008E0408">
          <w:rPr>
            <w:rStyle w:val="Hyperlink"/>
            <w:noProof/>
          </w:rPr>
          <w:t>Activation data</w:t>
        </w:r>
        <w:r w:rsidR="00C61396">
          <w:rPr>
            <w:noProof/>
            <w:webHidden/>
          </w:rPr>
          <w:tab/>
        </w:r>
        <w:r w:rsidR="00C61396">
          <w:rPr>
            <w:noProof/>
            <w:webHidden/>
          </w:rPr>
          <w:fldChar w:fldCharType="begin"/>
        </w:r>
        <w:r w:rsidR="00C61396">
          <w:rPr>
            <w:noProof/>
            <w:webHidden/>
          </w:rPr>
          <w:instrText xml:space="preserve"> PAGEREF _Toc393899469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14:paraId="3CC9C6AC" w14:textId="77777777" w:rsidR="00C61396" w:rsidRDefault="00747FFC">
      <w:pPr>
        <w:pStyle w:val="TOC2"/>
        <w:rPr>
          <w:rFonts w:eastAsiaTheme="minorEastAsia"/>
          <w:noProof/>
          <w:sz w:val="22"/>
          <w:szCs w:val="22"/>
          <w:lang w:eastAsia="en-AU"/>
        </w:rPr>
      </w:pPr>
      <w:hyperlink w:anchor="_Toc393899470" w:history="1">
        <w:r w:rsidR="00C61396" w:rsidRPr="008E0408">
          <w:rPr>
            <w:rStyle w:val="Hyperlink"/>
            <w:noProof/>
          </w:rPr>
          <w:t>5.5</w:t>
        </w:r>
        <w:r w:rsidR="00C61396">
          <w:rPr>
            <w:rFonts w:eastAsiaTheme="minorEastAsia"/>
            <w:noProof/>
            <w:sz w:val="22"/>
            <w:szCs w:val="22"/>
            <w:lang w:eastAsia="en-AU"/>
          </w:rPr>
          <w:tab/>
        </w:r>
        <w:r w:rsidR="00C61396" w:rsidRPr="008E0408">
          <w:rPr>
            <w:rStyle w:val="Hyperlink"/>
            <w:noProof/>
          </w:rPr>
          <w:t>Computer security controls</w:t>
        </w:r>
        <w:r w:rsidR="00C61396">
          <w:rPr>
            <w:noProof/>
            <w:webHidden/>
          </w:rPr>
          <w:tab/>
        </w:r>
        <w:r w:rsidR="00C61396">
          <w:rPr>
            <w:noProof/>
            <w:webHidden/>
          </w:rPr>
          <w:fldChar w:fldCharType="begin"/>
        </w:r>
        <w:r w:rsidR="00C61396">
          <w:rPr>
            <w:noProof/>
            <w:webHidden/>
          </w:rPr>
          <w:instrText xml:space="preserve"> PAGEREF _Toc393899470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14:paraId="23D779F2" w14:textId="77777777" w:rsidR="00C61396" w:rsidRDefault="00747FFC">
      <w:pPr>
        <w:pStyle w:val="TOC2"/>
        <w:rPr>
          <w:rFonts w:eastAsiaTheme="minorEastAsia"/>
          <w:noProof/>
          <w:sz w:val="22"/>
          <w:szCs w:val="22"/>
          <w:lang w:eastAsia="en-AU"/>
        </w:rPr>
      </w:pPr>
      <w:hyperlink w:anchor="_Toc393899471" w:history="1">
        <w:r w:rsidR="00C61396" w:rsidRPr="008E0408">
          <w:rPr>
            <w:rStyle w:val="Hyperlink"/>
            <w:noProof/>
          </w:rPr>
          <w:t>5.6</w:t>
        </w:r>
        <w:r w:rsidR="00C61396">
          <w:rPr>
            <w:rFonts w:eastAsiaTheme="minorEastAsia"/>
            <w:noProof/>
            <w:sz w:val="22"/>
            <w:szCs w:val="22"/>
            <w:lang w:eastAsia="en-AU"/>
          </w:rPr>
          <w:tab/>
        </w:r>
        <w:r w:rsidR="00C61396" w:rsidRPr="008E0408">
          <w:rPr>
            <w:rStyle w:val="Hyperlink"/>
            <w:noProof/>
          </w:rPr>
          <w:t>Network security controls</w:t>
        </w:r>
        <w:r w:rsidR="00C61396">
          <w:rPr>
            <w:noProof/>
            <w:webHidden/>
          </w:rPr>
          <w:tab/>
        </w:r>
        <w:r w:rsidR="00C61396">
          <w:rPr>
            <w:noProof/>
            <w:webHidden/>
          </w:rPr>
          <w:fldChar w:fldCharType="begin"/>
        </w:r>
        <w:r w:rsidR="00C61396">
          <w:rPr>
            <w:noProof/>
            <w:webHidden/>
          </w:rPr>
          <w:instrText xml:space="preserve"> PAGEREF _Toc393899471 \h </w:instrText>
        </w:r>
        <w:r w:rsidR="00C61396">
          <w:rPr>
            <w:noProof/>
            <w:webHidden/>
          </w:rPr>
        </w:r>
        <w:r w:rsidR="00C61396">
          <w:rPr>
            <w:noProof/>
            <w:webHidden/>
          </w:rPr>
          <w:fldChar w:fldCharType="separate"/>
        </w:r>
        <w:r w:rsidR="00C61396">
          <w:rPr>
            <w:noProof/>
            <w:webHidden/>
          </w:rPr>
          <w:t>14</w:t>
        </w:r>
        <w:r w:rsidR="00C61396">
          <w:rPr>
            <w:noProof/>
            <w:webHidden/>
          </w:rPr>
          <w:fldChar w:fldCharType="end"/>
        </w:r>
      </w:hyperlink>
    </w:p>
    <w:p w14:paraId="1C6DFB01" w14:textId="77777777" w:rsidR="00C61396" w:rsidRDefault="00747FFC">
      <w:pPr>
        <w:pStyle w:val="TOC2"/>
        <w:rPr>
          <w:rFonts w:eastAsiaTheme="minorEastAsia"/>
          <w:noProof/>
          <w:sz w:val="22"/>
          <w:szCs w:val="22"/>
          <w:lang w:eastAsia="en-AU"/>
        </w:rPr>
      </w:pPr>
      <w:hyperlink w:anchor="_Toc393899472" w:history="1">
        <w:r w:rsidR="00C61396" w:rsidRPr="008E0408">
          <w:rPr>
            <w:rStyle w:val="Hyperlink"/>
            <w:noProof/>
          </w:rPr>
          <w:t>5.7</w:t>
        </w:r>
        <w:r w:rsidR="00C61396">
          <w:rPr>
            <w:rFonts w:eastAsiaTheme="minorEastAsia"/>
            <w:noProof/>
            <w:sz w:val="22"/>
            <w:szCs w:val="22"/>
            <w:lang w:eastAsia="en-AU"/>
          </w:rPr>
          <w:tab/>
        </w:r>
        <w:r w:rsidR="00C61396" w:rsidRPr="008E0408">
          <w:rPr>
            <w:rStyle w:val="Hyperlink"/>
            <w:noProof/>
          </w:rPr>
          <w:t>Time stamping</w:t>
        </w:r>
        <w:r w:rsidR="00C61396">
          <w:rPr>
            <w:noProof/>
            <w:webHidden/>
          </w:rPr>
          <w:tab/>
        </w:r>
        <w:r w:rsidR="00C61396">
          <w:rPr>
            <w:noProof/>
            <w:webHidden/>
          </w:rPr>
          <w:fldChar w:fldCharType="begin"/>
        </w:r>
        <w:r w:rsidR="00C61396">
          <w:rPr>
            <w:noProof/>
            <w:webHidden/>
          </w:rPr>
          <w:instrText xml:space="preserve"> PAGEREF _Toc393899472 \h </w:instrText>
        </w:r>
        <w:r w:rsidR="00C61396">
          <w:rPr>
            <w:noProof/>
            <w:webHidden/>
          </w:rPr>
        </w:r>
        <w:r w:rsidR="00C61396">
          <w:rPr>
            <w:noProof/>
            <w:webHidden/>
          </w:rPr>
          <w:fldChar w:fldCharType="separate"/>
        </w:r>
        <w:r w:rsidR="00C61396">
          <w:rPr>
            <w:noProof/>
            <w:webHidden/>
          </w:rPr>
          <w:t>15</w:t>
        </w:r>
        <w:r w:rsidR="00C61396">
          <w:rPr>
            <w:noProof/>
            <w:webHidden/>
          </w:rPr>
          <w:fldChar w:fldCharType="end"/>
        </w:r>
      </w:hyperlink>
    </w:p>
    <w:p w14:paraId="424310C8" w14:textId="77777777" w:rsidR="00C61396" w:rsidRDefault="00747FFC">
      <w:pPr>
        <w:pStyle w:val="TOC2"/>
        <w:rPr>
          <w:rFonts w:eastAsiaTheme="minorEastAsia"/>
          <w:noProof/>
          <w:sz w:val="22"/>
          <w:szCs w:val="22"/>
          <w:lang w:eastAsia="en-AU"/>
        </w:rPr>
      </w:pPr>
      <w:hyperlink w:anchor="_Toc393899473" w:history="1">
        <w:r w:rsidR="00C61396" w:rsidRPr="008E0408">
          <w:rPr>
            <w:rStyle w:val="Hyperlink"/>
            <w:noProof/>
          </w:rPr>
          <w:t>5.8</w:t>
        </w:r>
        <w:r w:rsidR="00C61396">
          <w:rPr>
            <w:rFonts w:eastAsiaTheme="minorEastAsia"/>
            <w:noProof/>
            <w:sz w:val="22"/>
            <w:szCs w:val="22"/>
            <w:lang w:eastAsia="en-AU"/>
          </w:rPr>
          <w:tab/>
        </w:r>
        <w:r w:rsidR="00C61396" w:rsidRPr="008E0408">
          <w:rPr>
            <w:rStyle w:val="Hyperlink"/>
            <w:noProof/>
          </w:rPr>
          <w:t>Lifecycle technical controls</w:t>
        </w:r>
        <w:r w:rsidR="00C61396">
          <w:rPr>
            <w:noProof/>
            <w:webHidden/>
          </w:rPr>
          <w:tab/>
        </w:r>
        <w:r w:rsidR="00C61396">
          <w:rPr>
            <w:noProof/>
            <w:webHidden/>
          </w:rPr>
          <w:fldChar w:fldCharType="begin"/>
        </w:r>
        <w:r w:rsidR="00C61396">
          <w:rPr>
            <w:noProof/>
            <w:webHidden/>
          </w:rPr>
          <w:instrText xml:space="preserve"> PAGEREF _Toc393899473 \h </w:instrText>
        </w:r>
        <w:r w:rsidR="00C61396">
          <w:rPr>
            <w:noProof/>
            <w:webHidden/>
          </w:rPr>
        </w:r>
        <w:r w:rsidR="00C61396">
          <w:rPr>
            <w:noProof/>
            <w:webHidden/>
          </w:rPr>
          <w:fldChar w:fldCharType="separate"/>
        </w:r>
        <w:r w:rsidR="00C61396">
          <w:rPr>
            <w:noProof/>
            <w:webHidden/>
          </w:rPr>
          <w:t>15</w:t>
        </w:r>
        <w:r w:rsidR="00C61396">
          <w:rPr>
            <w:noProof/>
            <w:webHidden/>
          </w:rPr>
          <w:fldChar w:fldCharType="end"/>
        </w:r>
      </w:hyperlink>
    </w:p>
    <w:p w14:paraId="21E7A412" w14:textId="77777777" w:rsidR="00C61396" w:rsidRDefault="00747FFC">
      <w:pPr>
        <w:pStyle w:val="TOC1"/>
        <w:rPr>
          <w:rFonts w:eastAsiaTheme="minorEastAsia"/>
          <w:b w:val="0"/>
          <w:noProof/>
          <w:sz w:val="22"/>
          <w:szCs w:val="22"/>
          <w:lang w:eastAsia="en-AU"/>
        </w:rPr>
      </w:pPr>
      <w:hyperlink w:anchor="_Toc393899474" w:history="1">
        <w:r w:rsidR="00C61396" w:rsidRPr="008E0408">
          <w:rPr>
            <w:rStyle w:val="Hyperlink"/>
            <w:noProof/>
          </w:rPr>
          <w:t>6</w:t>
        </w:r>
        <w:r w:rsidR="00C61396">
          <w:rPr>
            <w:rFonts w:eastAsiaTheme="minorEastAsia"/>
            <w:b w:val="0"/>
            <w:noProof/>
            <w:sz w:val="22"/>
            <w:szCs w:val="22"/>
            <w:lang w:eastAsia="en-AU"/>
          </w:rPr>
          <w:tab/>
        </w:r>
        <w:r w:rsidR="00C61396" w:rsidRPr="008E0408">
          <w:rPr>
            <w:rStyle w:val="Hyperlink"/>
            <w:noProof/>
          </w:rPr>
          <w:t>Zone Signing</w:t>
        </w:r>
        <w:r w:rsidR="00C61396">
          <w:rPr>
            <w:noProof/>
            <w:webHidden/>
          </w:rPr>
          <w:tab/>
        </w:r>
        <w:r w:rsidR="00C61396">
          <w:rPr>
            <w:noProof/>
            <w:webHidden/>
          </w:rPr>
          <w:fldChar w:fldCharType="begin"/>
        </w:r>
        <w:r w:rsidR="00C61396">
          <w:rPr>
            <w:noProof/>
            <w:webHidden/>
          </w:rPr>
          <w:instrText xml:space="preserve"> PAGEREF _Toc393899474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4E8E1118" w14:textId="77777777" w:rsidR="00C61396" w:rsidRDefault="00747FFC">
      <w:pPr>
        <w:pStyle w:val="TOC2"/>
        <w:rPr>
          <w:rFonts w:eastAsiaTheme="minorEastAsia"/>
          <w:noProof/>
          <w:sz w:val="22"/>
          <w:szCs w:val="22"/>
          <w:lang w:eastAsia="en-AU"/>
        </w:rPr>
      </w:pPr>
      <w:hyperlink w:anchor="_Toc393899475" w:history="1">
        <w:r w:rsidR="00C61396" w:rsidRPr="008E0408">
          <w:rPr>
            <w:rStyle w:val="Hyperlink"/>
            <w:noProof/>
          </w:rPr>
          <w:t>6.1</w:t>
        </w:r>
        <w:r w:rsidR="00C61396">
          <w:rPr>
            <w:rFonts w:eastAsiaTheme="minorEastAsia"/>
            <w:noProof/>
            <w:sz w:val="22"/>
            <w:szCs w:val="22"/>
            <w:lang w:eastAsia="en-AU"/>
          </w:rPr>
          <w:tab/>
        </w:r>
        <w:r w:rsidR="00C61396" w:rsidRPr="008E0408">
          <w:rPr>
            <w:rStyle w:val="Hyperlink"/>
            <w:noProof/>
          </w:rPr>
          <w:t>Key lengths, key types and algorithms</w:t>
        </w:r>
        <w:r w:rsidR="00C61396">
          <w:rPr>
            <w:noProof/>
            <w:webHidden/>
          </w:rPr>
          <w:tab/>
        </w:r>
        <w:r w:rsidR="00C61396">
          <w:rPr>
            <w:noProof/>
            <w:webHidden/>
          </w:rPr>
          <w:fldChar w:fldCharType="begin"/>
        </w:r>
        <w:r w:rsidR="00C61396">
          <w:rPr>
            <w:noProof/>
            <w:webHidden/>
          </w:rPr>
          <w:instrText xml:space="preserve"> PAGEREF _Toc393899475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3B32954B" w14:textId="77777777" w:rsidR="00C61396" w:rsidRDefault="00747FFC">
      <w:pPr>
        <w:pStyle w:val="TOC2"/>
        <w:rPr>
          <w:rFonts w:eastAsiaTheme="minorEastAsia"/>
          <w:noProof/>
          <w:sz w:val="22"/>
          <w:szCs w:val="22"/>
          <w:lang w:eastAsia="en-AU"/>
        </w:rPr>
      </w:pPr>
      <w:hyperlink w:anchor="_Toc393899476" w:history="1">
        <w:r w:rsidR="00C61396" w:rsidRPr="008E0408">
          <w:rPr>
            <w:rStyle w:val="Hyperlink"/>
            <w:noProof/>
          </w:rPr>
          <w:t>6.2</w:t>
        </w:r>
        <w:r w:rsidR="00C61396">
          <w:rPr>
            <w:rFonts w:eastAsiaTheme="minorEastAsia"/>
            <w:noProof/>
            <w:sz w:val="22"/>
            <w:szCs w:val="22"/>
            <w:lang w:eastAsia="en-AU"/>
          </w:rPr>
          <w:tab/>
        </w:r>
        <w:r w:rsidR="00C61396" w:rsidRPr="008E0408">
          <w:rPr>
            <w:rStyle w:val="Hyperlink"/>
            <w:noProof/>
          </w:rPr>
          <w:t>Authenticated denial of existence</w:t>
        </w:r>
        <w:r w:rsidR="00C61396">
          <w:rPr>
            <w:noProof/>
            <w:webHidden/>
          </w:rPr>
          <w:tab/>
        </w:r>
        <w:r w:rsidR="00C61396">
          <w:rPr>
            <w:noProof/>
            <w:webHidden/>
          </w:rPr>
          <w:fldChar w:fldCharType="begin"/>
        </w:r>
        <w:r w:rsidR="00C61396">
          <w:rPr>
            <w:noProof/>
            <w:webHidden/>
          </w:rPr>
          <w:instrText xml:space="preserve"> PAGEREF _Toc393899476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1E963457" w14:textId="77777777" w:rsidR="00C61396" w:rsidRDefault="00747FFC">
      <w:pPr>
        <w:pStyle w:val="TOC2"/>
        <w:rPr>
          <w:rFonts w:eastAsiaTheme="minorEastAsia"/>
          <w:noProof/>
          <w:sz w:val="22"/>
          <w:szCs w:val="22"/>
          <w:lang w:eastAsia="en-AU"/>
        </w:rPr>
      </w:pPr>
      <w:hyperlink w:anchor="_Toc393899477" w:history="1">
        <w:r w:rsidR="00C61396" w:rsidRPr="008E0408">
          <w:rPr>
            <w:rStyle w:val="Hyperlink"/>
            <w:noProof/>
          </w:rPr>
          <w:t>6.3</w:t>
        </w:r>
        <w:r w:rsidR="00C61396">
          <w:rPr>
            <w:rFonts w:eastAsiaTheme="minorEastAsia"/>
            <w:noProof/>
            <w:sz w:val="22"/>
            <w:szCs w:val="22"/>
            <w:lang w:eastAsia="en-AU"/>
          </w:rPr>
          <w:tab/>
        </w:r>
        <w:r w:rsidR="00C61396" w:rsidRPr="008E0408">
          <w:rPr>
            <w:rStyle w:val="Hyperlink"/>
            <w:noProof/>
          </w:rPr>
          <w:t>Signature format</w:t>
        </w:r>
        <w:r w:rsidR="00C61396">
          <w:rPr>
            <w:noProof/>
            <w:webHidden/>
          </w:rPr>
          <w:tab/>
        </w:r>
        <w:r w:rsidR="00C61396">
          <w:rPr>
            <w:noProof/>
            <w:webHidden/>
          </w:rPr>
          <w:fldChar w:fldCharType="begin"/>
        </w:r>
        <w:r w:rsidR="00C61396">
          <w:rPr>
            <w:noProof/>
            <w:webHidden/>
          </w:rPr>
          <w:instrText xml:space="preserve"> PAGEREF _Toc393899477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0362BC22" w14:textId="77777777" w:rsidR="00C61396" w:rsidRDefault="00747FFC">
      <w:pPr>
        <w:pStyle w:val="TOC2"/>
        <w:rPr>
          <w:rFonts w:eastAsiaTheme="minorEastAsia"/>
          <w:noProof/>
          <w:sz w:val="22"/>
          <w:szCs w:val="22"/>
          <w:lang w:eastAsia="en-AU"/>
        </w:rPr>
      </w:pPr>
      <w:hyperlink w:anchor="_Toc393899478" w:history="1">
        <w:r w:rsidR="00C61396" w:rsidRPr="008E0408">
          <w:rPr>
            <w:rStyle w:val="Hyperlink"/>
            <w:noProof/>
          </w:rPr>
          <w:t>6.4</w:t>
        </w:r>
        <w:r w:rsidR="00C61396">
          <w:rPr>
            <w:rFonts w:eastAsiaTheme="minorEastAsia"/>
            <w:noProof/>
            <w:sz w:val="22"/>
            <w:szCs w:val="22"/>
            <w:lang w:eastAsia="en-AU"/>
          </w:rPr>
          <w:tab/>
        </w:r>
        <w:r w:rsidR="00C61396" w:rsidRPr="008E0408">
          <w:rPr>
            <w:rStyle w:val="Hyperlink"/>
            <w:noProof/>
          </w:rPr>
          <w:t>Key roll-over</w:t>
        </w:r>
        <w:r w:rsidR="00C61396">
          <w:rPr>
            <w:noProof/>
            <w:webHidden/>
          </w:rPr>
          <w:tab/>
        </w:r>
        <w:r w:rsidR="00C61396">
          <w:rPr>
            <w:noProof/>
            <w:webHidden/>
          </w:rPr>
          <w:fldChar w:fldCharType="begin"/>
        </w:r>
        <w:r w:rsidR="00C61396">
          <w:rPr>
            <w:noProof/>
            <w:webHidden/>
          </w:rPr>
          <w:instrText xml:space="preserve"> PAGEREF _Toc393899478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7DD8259C" w14:textId="77777777" w:rsidR="00C61396" w:rsidRDefault="00747FFC">
      <w:pPr>
        <w:pStyle w:val="TOC2"/>
        <w:rPr>
          <w:rFonts w:eastAsiaTheme="minorEastAsia"/>
          <w:noProof/>
          <w:sz w:val="22"/>
          <w:szCs w:val="22"/>
          <w:lang w:eastAsia="en-AU"/>
        </w:rPr>
      </w:pPr>
      <w:hyperlink w:anchor="_Toc393899479" w:history="1">
        <w:r w:rsidR="00C61396" w:rsidRPr="008E0408">
          <w:rPr>
            <w:rStyle w:val="Hyperlink"/>
            <w:noProof/>
          </w:rPr>
          <w:t>6.5</w:t>
        </w:r>
        <w:r w:rsidR="00C61396">
          <w:rPr>
            <w:rFonts w:eastAsiaTheme="minorEastAsia"/>
            <w:noProof/>
            <w:sz w:val="22"/>
            <w:szCs w:val="22"/>
            <w:lang w:eastAsia="en-AU"/>
          </w:rPr>
          <w:tab/>
        </w:r>
        <w:r w:rsidR="00C61396" w:rsidRPr="008E0408">
          <w:rPr>
            <w:rStyle w:val="Hyperlink"/>
            <w:noProof/>
          </w:rPr>
          <w:t>Signature Lifetime and Re-Signing Frequency</w:t>
        </w:r>
        <w:r w:rsidR="00C61396">
          <w:rPr>
            <w:noProof/>
            <w:webHidden/>
          </w:rPr>
          <w:tab/>
        </w:r>
        <w:r w:rsidR="00C61396">
          <w:rPr>
            <w:noProof/>
            <w:webHidden/>
          </w:rPr>
          <w:fldChar w:fldCharType="begin"/>
        </w:r>
        <w:r w:rsidR="00C61396">
          <w:rPr>
            <w:noProof/>
            <w:webHidden/>
          </w:rPr>
          <w:instrText xml:space="preserve"> PAGEREF _Toc393899479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6827D9E4" w14:textId="77777777" w:rsidR="00C61396" w:rsidRDefault="00747FFC">
      <w:pPr>
        <w:pStyle w:val="TOC2"/>
        <w:rPr>
          <w:rFonts w:eastAsiaTheme="minorEastAsia"/>
          <w:noProof/>
          <w:sz w:val="22"/>
          <w:szCs w:val="22"/>
          <w:lang w:eastAsia="en-AU"/>
        </w:rPr>
      </w:pPr>
      <w:hyperlink w:anchor="_Toc393899480" w:history="1">
        <w:r w:rsidR="00C61396" w:rsidRPr="008E0408">
          <w:rPr>
            <w:rStyle w:val="Hyperlink"/>
            <w:noProof/>
          </w:rPr>
          <w:t>6.6</w:t>
        </w:r>
        <w:r w:rsidR="00C61396">
          <w:rPr>
            <w:rFonts w:eastAsiaTheme="minorEastAsia"/>
            <w:noProof/>
            <w:sz w:val="22"/>
            <w:szCs w:val="22"/>
            <w:lang w:eastAsia="en-AU"/>
          </w:rPr>
          <w:tab/>
        </w:r>
        <w:r w:rsidR="00C61396" w:rsidRPr="008E0408">
          <w:rPr>
            <w:rStyle w:val="Hyperlink"/>
            <w:noProof/>
          </w:rPr>
          <w:t>Verification of resource records</w:t>
        </w:r>
        <w:r w:rsidR="00C61396">
          <w:rPr>
            <w:noProof/>
            <w:webHidden/>
          </w:rPr>
          <w:tab/>
        </w:r>
        <w:r w:rsidR="00C61396">
          <w:rPr>
            <w:noProof/>
            <w:webHidden/>
          </w:rPr>
          <w:fldChar w:fldCharType="begin"/>
        </w:r>
        <w:r w:rsidR="00C61396">
          <w:rPr>
            <w:noProof/>
            <w:webHidden/>
          </w:rPr>
          <w:instrText xml:space="preserve"> PAGEREF _Toc393899480 \h </w:instrText>
        </w:r>
        <w:r w:rsidR="00C61396">
          <w:rPr>
            <w:noProof/>
            <w:webHidden/>
          </w:rPr>
        </w:r>
        <w:r w:rsidR="00C61396">
          <w:rPr>
            <w:noProof/>
            <w:webHidden/>
          </w:rPr>
          <w:fldChar w:fldCharType="separate"/>
        </w:r>
        <w:r w:rsidR="00C61396">
          <w:rPr>
            <w:noProof/>
            <w:webHidden/>
          </w:rPr>
          <w:t>16</w:t>
        </w:r>
        <w:r w:rsidR="00C61396">
          <w:rPr>
            <w:noProof/>
            <w:webHidden/>
          </w:rPr>
          <w:fldChar w:fldCharType="end"/>
        </w:r>
      </w:hyperlink>
    </w:p>
    <w:p w14:paraId="5BDEE25C" w14:textId="77777777" w:rsidR="00C61396" w:rsidRDefault="00747FFC">
      <w:pPr>
        <w:pStyle w:val="TOC2"/>
        <w:rPr>
          <w:rFonts w:eastAsiaTheme="minorEastAsia"/>
          <w:noProof/>
          <w:sz w:val="22"/>
          <w:szCs w:val="22"/>
          <w:lang w:eastAsia="en-AU"/>
        </w:rPr>
      </w:pPr>
      <w:hyperlink w:anchor="_Toc393899481" w:history="1">
        <w:r w:rsidR="00C61396" w:rsidRPr="008E0408">
          <w:rPr>
            <w:rStyle w:val="Hyperlink"/>
            <w:noProof/>
          </w:rPr>
          <w:t>6.7</w:t>
        </w:r>
        <w:r w:rsidR="00C61396">
          <w:rPr>
            <w:rFonts w:eastAsiaTheme="minorEastAsia"/>
            <w:noProof/>
            <w:sz w:val="22"/>
            <w:szCs w:val="22"/>
            <w:lang w:eastAsia="en-AU"/>
          </w:rPr>
          <w:tab/>
        </w:r>
        <w:r w:rsidR="00C61396" w:rsidRPr="008E0408">
          <w:rPr>
            <w:rStyle w:val="Hyperlink"/>
            <w:noProof/>
          </w:rPr>
          <w:t>Resource records time-to-live</w:t>
        </w:r>
        <w:r w:rsidR="00C61396">
          <w:rPr>
            <w:noProof/>
            <w:webHidden/>
          </w:rPr>
          <w:tab/>
        </w:r>
        <w:r w:rsidR="00C61396">
          <w:rPr>
            <w:noProof/>
            <w:webHidden/>
          </w:rPr>
          <w:fldChar w:fldCharType="begin"/>
        </w:r>
        <w:r w:rsidR="00C61396">
          <w:rPr>
            <w:noProof/>
            <w:webHidden/>
          </w:rPr>
          <w:instrText xml:space="preserve"> PAGEREF _Toc393899481 \h </w:instrText>
        </w:r>
        <w:r w:rsidR="00C61396">
          <w:rPr>
            <w:noProof/>
            <w:webHidden/>
          </w:rPr>
        </w:r>
        <w:r w:rsidR="00C61396">
          <w:rPr>
            <w:noProof/>
            <w:webHidden/>
          </w:rPr>
          <w:fldChar w:fldCharType="separate"/>
        </w:r>
        <w:r w:rsidR="00C61396">
          <w:rPr>
            <w:noProof/>
            <w:webHidden/>
          </w:rPr>
          <w:t>17</w:t>
        </w:r>
        <w:r w:rsidR="00C61396">
          <w:rPr>
            <w:noProof/>
            <w:webHidden/>
          </w:rPr>
          <w:fldChar w:fldCharType="end"/>
        </w:r>
      </w:hyperlink>
    </w:p>
    <w:p w14:paraId="109EB7CB" w14:textId="77777777" w:rsidR="00C61396" w:rsidRDefault="00747FFC">
      <w:pPr>
        <w:pStyle w:val="TOC1"/>
        <w:rPr>
          <w:rFonts w:eastAsiaTheme="minorEastAsia"/>
          <w:b w:val="0"/>
          <w:noProof/>
          <w:sz w:val="22"/>
          <w:szCs w:val="22"/>
          <w:lang w:eastAsia="en-AU"/>
        </w:rPr>
      </w:pPr>
      <w:hyperlink w:anchor="_Toc393899482" w:history="1">
        <w:r w:rsidR="00C61396" w:rsidRPr="008E0408">
          <w:rPr>
            <w:rStyle w:val="Hyperlink"/>
            <w:noProof/>
          </w:rPr>
          <w:t>7</w:t>
        </w:r>
        <w:r w:rsidR="00C61396">
          <w:rPr>
            <w:rFonts w:eastAsiaTheme="minorEastAsia"/>
            <w:b w:val="0"/>
            <w:noProof/>
            <w:sz w:val="22"/>
            <w:szCs w:val="22"/>
            <w:lang w:eastAsia="en-AU"/>
          </w:rPr>
          <w:tab/>
        </w:r>
        <w:r w:rsidR="00C61396" w:rsidRPr="008E0408">
          <w:rPr>
            <w:rStyle w:val="Hyperlink"/>
            <w:noProof/>
          </w:rPr>
          <w:t>Compliance Audit</w:t>
        </w:r>
        <w:r w:rsidR="00C61396">
          <w:rPr>
            <w:noProof/>
            <w:webHidden/>
          </w:rPr>
          <w:tab/>
        </w:r>
        <w:r w:rsidR="00C61396">
          <w:rPr>
            <w:noProof/>
            <w:webHidden/>
          </w:rPr>
          <w:fldChar w:fldCharType="begin"/>
        </w:r>
        <w:r w:rsidR="00C61396">
          <w:rPr>
            <w:noProof/>
            <w:webHidden/>
          </w:rPr>
          <w:instrText xml:space="preserve"> PAGEREF _Toc393899482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33FDAE74" w14:textId="77777777" w:rsidR="00C61396" w:rsidRDefault="00747FFC">
      <w:pPr>
        <w:pStyle w:val="TOC2"/>
        <w:rPr>
          <w:rFonts w:eastAsiaTheme="minorEastAsia"/>
          <w:noProof/>
          <w:sz w:val="22"/>
          <w:szCs w:val="22"/>
          <w:lang w:eastAsia="en-AU"/>
        </w:rPr>
      </w:pPr>
      <w:hyperlink w:anchor="_Toc393899483" w:history="1">
        <w:r w:rsidR="00C61396" w:rsidRPr="008E0408">
          <w:rPr>
            <w:rStyle w:val="Hyperlink"/>
            <w:noProof/>
          </w:rPr>
          <w:t>7.1</w:t>
        </w:r>
        <w:r w:rsidR="00C61396">
          <w:rPr>
            <w:rFonts w:eastAsiaTheme="minorEastAsia"/>
            <w:noProof/>
            <w:sz w:val="22"/>
            <w:szCs w:val="22"/>
            <w:lang w:eastAsia="en-AU"/>
          </w:rPr>
          <w:tab/>
        </w:r>
        <w:r w:rsidR="00C61396" w:rsidRPr="008E0408">
          <w:rPr>
            <w:rStyle w:val="Hyperlink"/>
            <w:noProof/>
          </w:rPr>
          <w:t>Frequency of entity compliance audit</w:t>
        </w:r>
        <w:r w:rsidR="00C61396">
          <w:rPr>
            <w:noProof/>
            <w:webHidden/>
          </w:rPr>
          <w:tab/>
        </w:r>
        <w:r w:rsidR="00C61396">
          <w:rPr>
            <w:noProof/>
            <w:webHidden/>
          </w:rPr>
          <w:fldChar w:fldCharType="begin"/>
        </w:r>
        <w:r w:rsidR="00C61396">
          <w:rPr>
            <w:noProof/>
            <w:webHidden/>
          </w:rPr>
          <w:instrText xml:space="preserve"> PAGEREF _Toc393899483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261A6B76" w14:textId="77777777" w:rsidR="00C61396" w:rsidRDefault="00747FFC">
      <w:pPr>
        <w:pStyle w:val="TOC2"/>
        <w:rPr>
          <w:rFonts w:eastAsiaTheme="minorEastAsia"/>
          <w:noProof/>
          <w:sz w:val="22"/>
          <w:szCs w:val="22"/>
          <w:lang w:eastAsia="en-AU"/>
        </w:rPr>
      </w:pPr>
      <w:hyperlink w:anchor="_Toc393899484" w:history="1">
        <w:r w:rsidR="00C61396" w:rsidRPr="008E0408">
          <w:rPr>
            <w:rStyle w:val="Hyperlink"/>
            <w:noProof/>
          </w:rPr>
          <w:t>7.2</w:t>
        </w:r>
        <w:r w:rsidR="00C61396">
          <w:rPr>
            <w:rFonts w:eastAsiaTheme="minorEastAsia"/>
            <w:noProof/>
            <w:sz w:val="22"/>
            <w:szCs w:val="22"/>
            <w:lang w:eastAsia="en-AU"/>
          </w:rPr>
          <w:tab/>
        </w:r>
        <w:r w:rsidR="00C61396" w:rsidRPr="008E0408">
          <w:rPr>
            <w:rStyle w:val="Hyperlink"/>
            <w:noProof/>
          </w:rPr>
          <w:t>Identity/qualifications of auditor</w:t>
        </w:r>
        <w:r w:rsidR="00C61396">
          <w:rPr>
            <w:noProof/>
            <w:webHidden/>
          </w:rPr>
          <w:tab/>
        </w:r>
        <w:r w:rsidR="00C61396">
          <w:rPr>
            <w:noProof/>
            <w:webHidden/>
          </w:rPr>
          <w:fldChar w:fldCharType="begin"/>
        </w:r>
        <w:r w:rsidR="00C61396">
          <w:rPr>
            <w:noProof/>
            <w:webHidden/>
          </w:rPr>
          <w:instrText xml:space="preserve"> PAGEREF _Toc393899484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5E99671B" w14:textId="77777777" w:rsidR="00C61396" w:rsidRDefault="00747FFC">
      <w:pPr>
        <w:pStyle w:val="TOC2"/>
        <w:rPr>
          <w:rFonts w:eastAsiaTheme="minorEastAsia"/>
          <w:noProof/>
          <w:sz w:val="22"/>
          <w:szCs w:val="22"/>
          <w:lang w:eastAsia="en-AU"/>
        </w:rPr>
      </w:pPr>
      <w:hyperlink w:anchor="_Toc393899485" w:history="1">
        <w:r w:rsidR="00C61396" w:rsidRPr="008E0408">
          <w:rPr>
            <w:rStyle w:val="Hyperlink"/>
            <w:noProof/>
          </w:rPr>
          <w:t>7.3</w:t>
        </w:r>
        <w:r w:rsidR="00C61396">
          <w:rPr>
            <w:rFonts w:eastAsiaTheme="minorEastAsia"/>
            <w:noProof/>
            <w:sz w:val="22"/>
            <w:szCs w:val="22"/>
            <w:lang w:eastAsia="en-AU"/>
          </w:rPr>
          <w:tab/>
        </w:r>
        <w:r w:rsidR="00C61396" w:rsidRPr="008E0408">
          <w:rPr>
            <w:rStyle w:val="Hyperlink"/>
            <w:noProof/>
          </w:rPr>
          <w:t>Auditor’s relationship to audited party</w:t>
        </w:r>
        <w:r w:rsidR="00C61396">
          <w:rPr>
            <w:noProof/>
            <w:webHidden/>
          </w:rPr>
          <w:tab/>
        </w:r>
        <w:r w:rsidR="00C61396">
          <w:rPr>
            <w:noProof/>
            <w:webHidden/>
          </w:rPr>
          <w:fldChar w:fldCharType="begin"/>
        </w:r>
        <w:r w:rsidR="00C61396">
          <w:rPr>
            <w:noProof/>
            <w:webHidden/>
          </w:rPr>
          <w:instrText xml:space="preserve"> PAGEREF _Toc393899485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3E155D76" w14:textId="77777777" w:rsidR="00C61396" w:rsidRDefault="00747FFC">
      <w:pPr>
        <w:pStyle w:val="TOC2"/>
        <w:rPr>
          <w:rFonts w:eastAsiaTheme="minorEastAsia"/>
          <w:noProof/>
          <w:sz w:val="22"/>
          <w:szCs w:val="22"/>
          <w:lang w:eastAsia="en-AU"/>
        </w:rPr>
      </w:pPr>
      <w:hyperlink w:anchor="_Toc393899486" w:history="1">
        <w:r w:rsidR="00C61396" w:rsidRPr="008E0408">
          <w:rPr>
            <w:rStyle w:val="Hyperlink"/>
            <w:noProof/>
          </w:rPr>
          <w:t>7.4</w:t>
        </w:r>
        <w:r w:rsidR="00C61396">
          <w:rPr>
            <w:rFonts w:eastAsiaTheme="minorEastAsia"/>
            <w:noProof/>
            <w:sz w:val="22"/>
            <w:szCs w:val="22"/>
            <w:lang w:eastAsia="en-AU"/>
          </w:rPr>
          <w:tab/>
        </w:r>
        <w:r w:rsidR="00C61396" w:rsidRPr="008E0408">
          <w:rPr>
            <w:rStyle w:val="Hyperlink"/>
            <w:noProof/>
          </w:rPr>
          <w:t>Topics covered by audit</w:t>
        </w:r>
        <w:r w:rsidR="00C61396">
          <w:rPr>
            <w:noProof/>
            <w:webHidden/>
          </w:rPr>
          <w:tab/>
        </w:r>
        <w:r w:rsidR="00C61396">
          <w:rPr>
            <w:noProof/>
            <w:webHidden/>
          </w:rPr>
          <w:fldChar w:fldCharType="begin"/>
        </w:r>
        <w:r w:rsidR="00C61396">
          <w:rPr>
            <w:noProof/>
            <w:webHidden/>
          </w:rPr>
          <w:instrText xml:space="preserve"> PAGEREF _Toc393899486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54AF4BDC" w14:textId="77777777" w:rsidR="00C61396" w:rsidRDefault="00747FFC">
      <w:pPr>
        <w:pStyle w:val="TOC2"/>
        <w:rPr>
          <w:rFonts w:eastAsiaTheme="minorEastAsia"/>
          <w:noProof/>
          <w:sz w:val="22"/>
          <w:szCs w:val="22"/>
          <w:lang w:eastAsia="en-AU"/>
        </w:rPr>
      </w:pPr>
      <w:hyperlink w:anchor="_Toc393899487" w:history="1">
        <w:r w:rsidR="00C61396" w:rsidRPr="008E0408">
          <w:rPr>
            <w:rStyle w:val="Hyperlink"/>
            <w:noProof/>
          </w:rPr>
          <w:t>7.5</w:t>
        </w:r>
        <w:r w:rsidR="00C61396">
          <w:rPr>
            <w:rFonts w:eastAsiaTheme="minorEastAsia"/>
            <w:noProof/>
            <w:sz w:val="22"/>
            <w:szCs w:val="22"/>
            <w:lang w:eastAsia="en-AU"/>
          </w:rPr>
          <w:tab/>
        </w:r>
        <w:r w:rsidR="00C61396" w:rsidRPr="008E0408">
          <w:rPr>
            <w:rStyle w:val="Hyperlink"/>
            <w:noProof/>
          </w:rPr>
          <w:t>Actions taken as a result of deficiency</w:t>
        </w:r>
        <w:r w:rsidR="00C61396">
          <w:rPr>
            <w:noProof/>
            <w:webHidden/>
          </w:rPr>
          <w:tab/>
        </w:r>
        <w:r w:rsidR="00C61396">
          <w:rPr>
            <w:noProof/>
            <w:webHidden/>
          </w:rPr>
          <w:fldChar w:fldCharType="begin"/>
        </w:r>
        <w:r w:rsidR="00C61396">
          <w:rPr>
            <w:noProof/>
            <w:webHidden/>
          </w:rPr>
          <w:instrText xml:space="preserve"> PAGEREF _Toc393899487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63FE2883" w14:textId="77777777" w:rsidR="00C61396" w:rsidRDefault="00747FFC">
      <w:pPr>
        <w:pStyle w:val="TOC2"/>
        <w:rPr>
          <w:rFonts w:eastAsiaTheme="minorEastAsia"/>
          <w:noProof/>
          <w:sz w:val="22"/>
          <w:szCs w:val="22"/>
          <w:lang w:eastAsia="en-AU"/>
        </w:rPr>
      </w:pPr>
      <w:hyperlink w:anchor="_Toc393899488" w:history="1">
        <w:r w:rsidR="00C61396" w:rsidRPr="008E0408">
          <w:rPr>
            <w:rStyle w:val="Hyperlink"/>
            <w:noProof/>
          </w:rPr>
          <w:t>7.6</w:t>
        </w:r>
        <w:r w:rsidR="00C61396">
          <w:rPr>
            <w:rFonts w:eastAsiaTheme="minorEastAsia"/>
            <w:noProof/>
            <w:sz w:val="22"/>
            <w:szCs w:val="22"/>
            <w:lang w:eastAsia="en-AU"/>
          </w:rPr>
          <w:tab/>
        </w:r>
        <w:r w:rsidR="00C61396" w:rsidRPr="008E0408">
          <w:rPr>
            <w:rStyle w:val="Hyperlink"/>
            <w:noProof/>
          </w:rPr>
          <w:t>Communication of results</w:t>
        </w:r>
        <w:r w:rsidR="00C61396">
          <w:rPr>
            <w:noProof/>
            <w:webHidden/>
          </w:rPr>
          <w:tab/>
        </w:r>
        <w:r w:rsidR="00C61396">
          <w:rPr>
            <w:noProof/>
            <w:webHidden/>
          </w:rPr>
          <w:fldChar w:fldCharType="begin"/>
        </w:r>
        <w:r w:rsidR="00C61396">
          <w:rPr>
            <w:noProof/>
            <w:webHidden/>
          </w:rPr>
          <w:instrText xml:space="preserve"> PAGEREF _Toc393899488 \h </w:instrText>
        </w:r>
        <w:r w:rsidR="00C61396">
          <w:rPr>
            <w:noProof/>
            <w:webHidden/>
          </w:rPr>
        </w:r>
        <w:r w:rsidR="00C61396">
          <w:rPr>
            <w:noProof/>
            <w:webHidden/>
          </w:rPr>
          <w:fldChar w:fldCharType="separate"/>
        </w:r>
        <w:r w:rsidR="00C61396">
          <w:rPr>
            <w:noProof/>
            <w:webHidden/>
          </w:rPr>
          <w:t>18</w:t>
        </w:r>
        <w:r w:rsidR="00C61396">
          <w:rPr>
            <w:noProof/>
            <w:webHidden/>
          </w:rPr>
          <w:fldChar w:fldCharType="end"/>
        </w:r>
      </w:hyperlink>
    </w:p>
    <w:p w14:paraId="28651184" w14:textId="77777777" w:rsidR="00C61396" w:rsidRDefault="00747FFC">
      <w:pPr>
        <w:pStyle w:val="TOC1"/>
        <w:rPr>
          <w:rFonts w:eastAsiaTheme="minorEastAsia"/>
          <w:b w:val="0"/>
          <w:noProof/>
          <w:sz w:val="22"/>
          <w:szCs w:val="22"/>
          <w:lang w:eastAsia="en-AU"/>
        </w:rPr>
      </w:pPr>
      <w:hyperlink w:anchor="_Toc393899489" w:history="1">
        <w:r w:rsidR="00C61396" w:rsidRPr="008E0408">
          <w:rPr>
            <w:rStyle w:val="Hyperlink"/>
            <w:noProof/>
          </w:rPr>
          <w:t>8</w:t>
        </w:r>
        <w:r w:rsidR="00C61396">
          <w:rPr>
            <w:rFonts w:eastAsiaTheme="minorEastAsia"/>
            <w:b w:val="0"/>
            <w:noProof/>
            <w:sz w:val="22"/>
            <w:szCs w:val="22"/>
            <w:lang w:eastAsia="en-AU"/>
          </w:rPr>
          <w:tab/>
        </w:r>
        <w:r w:rsidR="00C61396" w:rsidRPr="008E0408">
          <w:rPr>
            <w:rStyle w:val="Hyperlink"/>
            <w:noProof/>
          </w:rPr>
          <w:t>Legal Matters</w:t>
        </w:r>
        <w:r w:rsidR="00C61396">
          <w:rPr>
            <w:noProof/>
            <w:webHidden/>
          </w:rPr>
          <w:tab/>
        </w:r>
        <w:r w:rsidR="00C61396">
          <w:rPr>
            <w:noProof/>
            <w:webHidden/>
          </w:rPr>
          <w:fldChar w:fldCharType="begin"/>
        </w:r>
        <w:r w:rsidR="00C61396">
          <w:rPr>
            <w:noProof/>
            <w:webHidden/>
          </w:rPr>
          <w:instrText xml:space="preserve"> PAGEREF _Toc393899489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14:paraId="485DCC52" w14:textId="77777777" w:rsidR="00C61396" w:rsidRDefault="00747FFC">
      <w:pPr>
        <w:pStyle w:val="TOC2"/>
        <w:rPr>
          <w:rFonts w:eastAsiaTheme="minorEastAsia"/>
          <w:noProof/>
          <w:sz w:val="22"/>
          <w:szCs w:val="22"/>
          <w:lang w:eastAsia="en-AU"/>
        </w:rPr>
      </w:pPr>
      <w:hyperlink w:anchor="_Toc393899490" w:history="1">
        <w:r w:rsidR="00C61396" w:rsidRPr="008E0408">
          <w:rPr>
            <w:rStyle w:val="Hyperlink"/>
            <w:noProof/>
          </w:rPr>
          <w:t>8.1</w:t>
        </w:r>
        <w:r w:rsidR="00C61396">
          <w:rPr>
            <w:rFonts w:eastAsiaTheme="minorEastAsia"/>
            <w:noProof/>
            <w:sz w:val="22"/>
            <w:szCs w:val="22"/>
            <w:lang w:eastAsia="en-AU"/>
          </w:rPr>
          <w:tab/>
        </w:r>
        <w:r w:rsidR="00C61396" w:rsidRPr="008E0408">
          <w:rPr>
            <w:rStyle w:val="Hyperlink"/>
            <w:noProof/>
          </w:rPr>
          <w:t>Fees</w:t>
        </w:r>
        <w:r w:rsidR="00C61396">
          <w:rPr>
            <w:noProof/>
            <w:webHidden/>
          </w:rPr>
          <w:tab/>
        </w:r>
        <w:r w:rsidR="00C61396">
          <w:rPr>
            <w:noProof/>
            <w:webHidden/>
          </w:rPr>
          <w:fldChar w:fldCharType="begin"/>
        </w:r>
        <w:r w:rsidR="00C61396">
          <w:rPr>
            <w:noProof/>
            <w:webHidden/>
          </w:rPr>
          <w:instrText xml:space="preserve"> PAGEREF _Toc393899490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14:paraId="517437AF" w14:textId="77777777" w:rsidR="00C61396" w:rsidRDefault="00747FFC">
      <w:pPr>
        <w:pStyle w:val="TOC2"/>
        <w:rPr>
          <w:rFonts w:eastAsiaTheme="minorEastAsia"/>
          <w:noProof/>
          <w:sz w:val="22"/>
          <w:szCs w:val="22"/>
          <w:lang w:eastAsia="en-AU"/>
        </w:rPr>
      </w:pPr>
      <w:hyperlink w:anchor="_Toc393899491" w:history="1">
        <w:r w:rsidR="00C61396" w:rsidRPr="008E0408">
          <w:rPr>
            <w:rStyle w:val="Hyperlink"/>
            <w:noProof/>
          </w:rPr>
          <w:t>8.2</w:t>
        </w:r>
        <w:r w:rsidR="00C61396">
          <w:rPr>
            <w:rFonts w:eastAsiaTheme="minorEastAsia"/>
            <w:noProof/>
            <w:sz w:val="22"/>
            <w:szCs w:val="22"/>
            <w:lang w:eastAsia="en-AU"/>
          </w:rPr>
          <w:tab/>
        </w:r>
        <w:r w:rsidR="00C61396" w:rsidRPr="008E0408">
          <w:rPr>
            <w:rStyle w:val="Hyperlink"/>
            <w:noProof/>
          </w:rPr>
          <w:t>Financial responsibility</w:t>
        </w:r>
        <w:r w:rsidR="00C61396">
          <w:rPr>
            <w:noProof/>
            <w:webHidden/>
          </w:rPr>
          <w:tab/>
        </w:r>
        <w:r w:rsidR="00C61396">
          <w:rPr>
            <w:noProof/>
            <w:webHidden/>
          </w:rPr>
          <w:fldChar w:fldCharType="begin"/>
        </w:r>
        <w:r w:rsidR="00C61396">
          <w:rPr>
            <w:noProof/>
            <w:webHidden/>
          </w:rPr>
          <w:instrText xml:space="preserve"> PAGEREF _Toc393899491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14:paraId="728922DE" w14:textId="77777777" w:rsidR="00C61396" w:rsidRDefault="00747FFC">
      <w:pPr>
        <w:pStyle w:val="TOC2"/>
        <w:rPr>
          <w:rFonts w:eastAsiaTheme="minorEastAsia"/>
          <w:noProof/>
          <w:sz w:val="22"/>
          <w:szCs w:val="22"/>
          <w:lang w:eastAsia="en-AU"/>
        </w:rPr>
      </w:pPr>
      <w:hyperlink w:anchor="_Toc393899492" w:history="1">
        <w:r w:rsidR="00C61396" w:rsidRPr="008E0408">
          <w:rPr>
            <w:rStyle w:val="Hyperlink"/>
            <w:noProof/>
          </w:rPr>
          <w:t>8.3</w:t>
        </w:r>
        <w:r w:rsidR="00C61396">
          <w:rPr>
            <w:rFonts w:eastAsiaTheme="minorEastAsia"/>
            <w:noProof/>
            <w:sz w:val="22"/>
            <w:szCs w:val="22"/>
            <w:lang w:eastAsia="en-AU"/>
          </w:rPr>
          <w:tab/>
        </w:r>
        <w:r w:rsidR="00C61396" w:rsidRPr="008E0408">
          <w:rPr>
            <w:rStyle w:val="Hyperlink"/>
            <w:noProof/>
          </w:rPr>
          <w:t>Confidentiality of business information</w:t>
        </w:r>
        <w:r w:rsidR="00C61396">
          <w:rPr>
            <w:noProof/>
            <w:webHidden/>
          </w:rPr>
          <w:tab/>
        </w:r>
        <w:r w:rsidR="00C61396">
          <w:rPr>
            <w:noProof/>
            <w:webHidden/>
          </w:rPr>
          <w:fldChar w:fldCharType="begin"/>
        </w:r>
        <w:r w:rsidR="00C61396">
          <w:rPr>
            <w:noProof/>
            <w:webHidden/>
          </w:rPr>
          <w:instrText xml:space="preserve"> PAGEREF _Toc393899492 \h </w:instrText>
        </w:r>
        <w:r w:rsidR="00C61396">
          <w:rPr>
            <w:noProof/>
            <w:webHidden/>
          </w:rPr>
        </w:r>
        <w:r w:rsidR="00C61396">
          <w:rPr>
            <w:noProof/>
            <w:webHidden/>
          </w:rPr>
          <w:fldChar w:fldCharType="separate"/>
        </w:r>
        <w:r w:rsidR="00C61396">
          <w:rPr>
            <w:noProof/>
            <w:webHidden/>
          </w:rPr>
          <w:t>19</w:t>
        </w:r>
        <w:r w:rsidR="00C61396">
          <w:rPr>
            <w:noProof/>
            <w:webHidden/>
          </w:rPr>
          <w:fldChar w:fldCharType="end"/>
        </w:r>
      </w:hyperlink>
    </w:p>
    <w:p w14:paraId="120B86E0" w14:textId="77777777" w:rsidR="00C61396" w:rsidRDefault="00747FFC">
      <w:pPr>
        <w:pStyle w:val="TOC2"/>
        <w:rPr>
          <w:rFonts w:eastAsiaTheme="minorEastAsia"/>
          <w:noProof/>
          <w:sz w:val="22"/>
          <w:szCs w:val="22"/>
          <w:lang w:eastAsia="en-AU"/>
        </w:rPr>
      </w:pPr>
      <w:hyperlink w:anchor="_Toc393899493" w:history="1">
        <w:r w:rsidR="00C61396" w:rsidRPr="008E0408">
          <w:rPr>
            <w:rStyle w:val="Hyperlink"/>
            <w:noProof/>
          </w:rPr>
          <w:t>8.4</w:t>
        </w:r>
        <w:r w:rsidR="00C61396">
          <w:rPr>
            <w:rFonts w:eastAsiaTheme="minorEastAsia"/>
            <w:noProof/>
            <w:sz w:val="22"/>
            <w:szCs w:val="22"/>
            <w:lang w:eastAsia="en-AU"/>
          </w:rPr>
          <w:tab/>
        </w:r>
        <w:r w:rsidR="00C61396" w:rsidRPr="008E0408">
          <w:rPr>
            <w:rStyle w:val="Hyperlink"/>
            <w:noProof/>
          </w:rPr>
          <w:t>Privacy of personal information</w:t>
        </w:r>
        <w:r w:rsidR="00C61396">
          <w:rPr>
            <w:noProof/>
            <w:webHidden/>
          </w:rPr>
          <w:tab/>
        </w:r>
        <w:r w:rsidR="00C61396">
          <w:rPr>
            <w:noProof/>
            <w:webHidden/>
          </w:rPr>
          <w:fldChar w:fldCharType="begin"/>
        </w:r>
        <w:r w:rsidR="00C61396">
          <w:rPr>
            <w:noProof/>
            <w:webHidden/>
          </w:rPr>
          <w:instrText xml:space="preserve"> PAGEREF _Toc393899493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14:paraId="5F420C53" w14:textId="77777777" w:rsidR="00C61396" w:rsidRDefault="00747FFC">
      <w:pPr>
        <w:pStyle w:val="TOC2"/>
        <w:rPr>
          <w:rFonts w:eastAsiaTheme="minorEastAsia"/>
          <w:noProof/>
          <w:sz w:val="22"/>
          <w:szCs w:val="22"/>
          <w:lang w:eastAsia="en-AU"/>
        </w:rPr>
      </w:pPr>
      <w:hyperlink w:anchor="_Toc393899494" w:history="1">
        <w:r w:rsidR="00C61396" w:rsidRPr="008E0408">
          <w:rPr>
            <w:rStyle w:val="Hyperlink"/>
            <w:noProof/>
          </w:rPr>
          <w:t>8.5</w:t>
        </w:r>
        <w:r w:rsidR="00C61396">
          <w:rPr>
            <w:rFonts w:eastAsiaTheme="minorEastAsia"/>
            <w:noProof/>
            <w:sz w:val="22"/>
            <w:szCs w:val="22"/>
            <w:lang w:eastAsia="en-AU"/>
          </w:rPr>
          <w:tab/>
        </w:r>
        <w:r w:rsidR="00C61396" w:rsidRPr="008E0408">
          <w:rPr>
            <w:rStyle w:val="Hyperlink"/>
            <w:noProof/>
          </w:rPr>
          <w:t>Limitations of liability</w:t>
        </w:r>
        <w:r w:rsidR="00C61396">
          <w:rPr>
            <w:noProof/>
            <w:webHidden/>
          </w:rPr>
          <w:tab/>
        </w:r>
        <w:r w:rsidR="00C61396">
          <w:rPr>
            <w:noProof/>
            <w:webHidden/>
          </w:rPr>
          <w:fldChar w:fldCharType="begin"/>
        </w:r>
        <w:r w:rsidR="00C61396">
          <w:rPr>
            <w:noProof/>
            <w:webHidden/>
          </w:rPr>
          <w:instrText xml:space="preserve"> PAGEREF _Toc393899494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14:paraId="03DFBAE6" w14:textId="77777777" w:rsidR="00C61396" w:rsidRDefault="00747FFC">
      <w:pPr>
        <w:pStyle w:val="TOC2"/>
        <w:rPr>
          <w:rFonts w:eastAsiaTheme="minorEastAsia"/>
          <w:noProof/>
          <w:sz w:val="22"/>
          <w:szCs w:val="22"/>
          <w:lang w:eastAsia="en-AU"/>
        </w:rPr>
      </w:pPr>
      <w:hyperlink w:anchor="_Toc393899495" w:history="1">
        <w:r w:rsidR="00C61396" w:rsidRPr="008E0408">
          <w:rPr>
            <w:rStyle w:val="Hyperlink"/>
            <w:noProof/>
          </w:rPr>
          <w:t>8.6</w:t>
        </w:r>
        <w:r w:rsidR="00C61396">
          <w:rPr>
            <w:rFonts w:eastAsiaTheme="minorEastAsia"/>
            <w:noProof/>
            <w:sz w:val="22"/>
            <w:szCs w:val="22"/>
            <w:lang w:eastAsia="en-AU"/>
          </w:rPr>
          <w:tab/>
        </w:r>
        <w:r w:rsidR="00C61396" w:rsidRPr="008E0408">
          <w:rPr>
            <w:rStyle w:val="Hyperlink"/>
            <w:noProof/>
          </w:rPr>
          <w:t>Term and termination</w:t>
        </w:r>
        <w:r w:rsidR="00C61396">
          <w:rPr>
            <w:noProof/>
            <w:webHidden/>
          </w:rPr>
          <w:tab/>
        </w:r>
        <w:r w:rsidR="00C61396">
          <w:rPr>
            <w:noProof/>
            <w:webHidden/>
          </w:rPr>
          <w:fldChar w:fldCharType="begin"/>
        </w:r>
        <w:r w:rsidR="00C61396">
          <w:rPr>
            <w:noProof/>
            <w:webHidden/>
          </w:rPr>
          <w:instrText xml:space="preserve"> PAGEREF _Toc393899495 \h </w:instrText>
        </w:r>
        <w:r w:rsidR="00C61396">
          <w:rPr>
            <w:noProof/>
            <w:webHidden/>
          </w:rPr>
        </w:r>
        <w:r w:rsidR="00C61396">
          <w:rPr>
            <w:noProof/>
            <w:webHidden/>
          </w:rPr>
          <w:fldChar w:fldCharType="separate"/>
        </w:r>
        <w:r w:rsidR="00C61396">
          <w:rPr>
            <w:noProof/>
            <w:webHidden/>
          </w:rPr>
          <w:t>20</w:t>
        </w:r>
        <w:r w:rsidR="00C61396">
          <w:rPr>
            <w:noProof/>
            <w:webHidden/>
          </w:rPr>
          <w:fldChar w:fldCharType="end"/>
        </w:r>
      </w:hyperlink>
    </w:p>
    <w:p w14:paraId="3911CEDD" w14:textId="77777777" w:rsidR="00C61396" w:rsidRDefault="00747FFC">
      <w:pPr>
        <w:pStyle w:val="TOC1"/>
        <w:rPr>
          <w:rFonts w:eastAsiaTheme="minorEastAsia"/>
          <w:b w:val="0"/>
          <w:noProof/>
          <w:sz w:val="22"/>
          <w:szCs w:val="22"/>
          <w:lang w:eastAsia="en-AU"/>
        </w:rPr>
      </w:pPr>
      <w:hyperlink w:anchor="_Toc393899496" w:history="1">
        <w:r w:rsidR="00C61396" w:rsidRPr="008E0408">
          <w:rPr>
            <w:rStyle w:val="Hyperlink"/>
            <w:noProof/>
          </w:rPr>
          <w:t>9</w:t>
        </w:r>
        <w:r w:rsidR="00C61396">
          <w:rPr>
            <w:rFonts w:eastAsiaTheme="minorEastAsia"/>
            <w:b w:val="0"/>
            <w:noProof/>
            <w:sz w:val="22"/>
            <w:szCs w:val="22"/>
            <w:lang w:eastAsia="en-AU"/>
          </w:rPr>
          <w:tab/>
        </w:r>
        <w:r w:rsidR="00C61396" w:rsidRPr="008E0408">
          <w:rPr>
            <w:rStyle w:val="Hyperlink"/>
            <w:noProof/>
          </w:rPr>
          <w:t>Glossary</w:t>
        </w:r>
        <w:r w:rsidR="00C61396">
          <w:rPr>
            <w:noProof/>
            <w:webHidden/>
          </w:rPr>
          <w:tab/>
        </w:r>
        <w:r w:rsidR="00C61396">
          <w:rPr>
            <w:noProof/>
            <w:webHidden/>
          </w:rPr>
          <w:fldChar w:fldCharType="begin"/>
        </w:r>
        <w:r w:rsidR="00C61396">
          <w:rPr>
            <w:noProof/>
            <w:webHidden/>
          </w:rPr>
          <w:instrText xml:space="preserve"> PAGEREF _Toc393899496 \h </w:instrText>
        </w:r>
        <w:r w:rsidR="00C61396">
          <w:rPr>
            <w:noProof/>
            <w:webHidden/>
          </w:rPr>
        </w:r>
        <w:r w:rsidR="00C61396">
          <w:rPr>
            <w:noProof/>
            <w:webHidden/>
          </w:rPr>
          <w:fldChar w:fldCharType="separate"/>
        </w:r>
        <w:r w:rsidR="00C61396">
          <w:rPr>
            <w:noProof/>
            <w:webHidden/>
          </w:rPr>
          <w:t>22</w:t>
        </w:r>
        <w:r w:rsidR="00C61396">
          <w:rPr>
            <w:noProof/>
            <w:webHidden/>
          </w:rPr>
          <w:fldChar w:fldCharType="end"/>
        </w:r>
      </w:hyperlink>
    </w:p>
    <w:p w14:paraId="7B39CECC" w14:textId="77777777" w:rsidR="002355C9" w:rsidRPr="000A5296" w:rsidRDefault="001D65FD" w:rsidP="00060651">
      <w:r>
        <w:rPr>
          <w:b/>
        </w:rPr>
        <w:fldChar w:fldCharType="end"/>
      </w:r>
    </w:p>
    <w:p w14:paraId="73BF5221" w14:textId="77777777"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14:paraId="0DBEBD18" w14:textId="77777777" w:rsidR="00C91ED2" w:rsidRDefault="00C91ED2" w:rsidP="00746E1F">
      <w:pPr>
        <w:pStyle w:val="Heading1"/>
      </w:pPr>
      <w:bookmarkStart w:id="0" w:name="_Toc393899443"/>
      <w:r>
        <w:lastRenderedPageBreak/>
        <w:t>Introduction</w:t>
      </w:r>
      <w:bookmarkEnd w:id="0"/>
    </w:p>
    <w:p w14:paraId="6968F3FE" w14:textId="77777777" w:rsidR="00C230AC" w:rsidRDefault="00C91ED2" w:rsidP="00C91ED2">
      <w:r>
        <w:t xml:space="preserve">This document </w:t>
      </w:r>
      <w:r w:rsidR="008E185C">
        <w:t xml:space="preserve">is </w:t>
      </w:r>
      <w:r w:rsidR="008E185C" w:rsidRPr="00C230AC">
        <w:t>ARI</w:t>
      </w:r>
      <w:r w:rsidR="00C230AC" w:rsidRPr="00C230AC">
        <w:t xml:space="preserve"> Registry Services</w:t>
      </w:r>
      <w:r w:rsidR="00C230AC">
        <w:t>’</w:t>
      </w:r>
      <w:r>
        <w:t xml:space="preserve"> DNSSEC Practices Statement</w:t>
      </w:r>
      <w:r w:rsidR="006104B2">
        <w:t xml:space="preserve"> </w:t>
      </w:r>
      <w:r>
        <w:t xml:space="preserve">for the </w:t>
      </w:r>
      <w:proofErr w:type="spellStart"/>
      <w:r>
        <w:t>DiscoveryDNS’s</w:t>
      </w:r>
      <w:proofErr w:type="spellEnd"/>
      <w:r>
        <w:t xml:space="preserve"> Reseller DNS system. It states the considerations that </w:t>
      </w:r>
      <w:r w:rsidR="00C230AC">
        <w:t>ARI Registry Services</w:t>
      </w:r>
      <w:r>
        <w:t xml:space="preserve"> follows in providing DNSSEC services for the system</w:t>
      </w:r>
      <w:r w:rsidR="00C230AC">
        <w:t>.</w:t>
      </w:r>
    </w:p>
    <w:p w14:paraId="7A6552E7" w14:textId="77777777" w:rsidR="00C91ED2" w:rsidRDefault="00C91ED2" w:rsidP="00C91ED2">
      <w:r>
        <w:t xml:space="preserve">This document details the practices used by </w:t>
      </w:r>
      <w:r w:rsidR="00C230AC">
        <w:t>ARI Registry Services</w:t>
      </w:r>
      <w:r>
        <w:t xml:space="preserve"> on behalf of their clients in </w:t>
      </w:r>
      <w:r w:rsidR="00C230AC">
        <w:t>ARI Registry Services’</w:t>
      </w:r>
      <w:r>
        <w:t xml:space="preserve"> capacity as a wholesale DNS hosting service provider.</w:t>
      </w:r>
    </w:p>
    <w:p w14:paraId="1C2A5CE2" w14:textId="77777777" w:rsidR="00C91ED2" w:rsidRDefault="00C91ED2" w:rsidP="00746E1F">
      <w:pPr>
        <w:pStyle w:val="Heading2"/>
      </w:pPr>
      <w:bookmarkStart w:id="1" w:name="_Toc393899444"/>
      <w:r>
        <w:t>Overview</w:t>
      </w:r>
      <w:bookmarkEnd w:id="1"/>
    </w:p>
    <w:p w14:paraId="203A1269" w14:textId="77777777" w:rsidR="00C91ED2" w:rsidRDefault="00C91ED2" w:rsidP="00C91ED2">
      <w:r>
        <w:t xml:space="preserve">Domain Name System Security Extensions (DNSSEC) has been proposed to add data integrity and authentication to the existing Domain Name System (DNS). The DNSSEC system asserts trustworthiness of data using a chain of public-private keys. For end users wanting to use DNSSEC enabled name servers, DNSSEC aware resolvers will be necessary to take advantage of the system. </w:t>
      </w:r>
    </w:p>
    <w:p w14:paraId="6EE1047B" w14:textId="77777777" w:rsidR="00C91ED2" w:rsidRDefault="00C91ED2" w:rsidP="00C91ED2">
      <w:r>
        <w:t>RFC 4033, RFC 4034 and RFC 4035 should be read to gain a better understanding of DNSSEC.</w:t>
      </w:r>
    </w:p>
    <w:p w14:paraId="4975E7AE" w14:textId="77777777" w:rsidR="00C91ED2" w:rsidRDefault="00C91ED2" w:rsidP="00746E1F">
      <w:pPr>
        <w:pStyle w:val="Heading2"/>
      </w:pPr>
      <w:bookmarkStart w:id="2" w:name="_Toc393899445"/>
      <w:r>
        <w:t xml:space="preserve">Document </w:t>
      </w:r>
      <w:r w:rsidR="008E185C">
        <w:t>name and identification</w:t>
      </w:r>
      <w:bookmarkEnd w:id="2"/>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14:paraId="452F78E7" w14:textId="77777777" w:rsidTr="007155E7">
        <w:trPr>
          <w:cantSplit/>
          <w:trHeight w:val="20"/>
        </w:trPr>
        <w:tc>
          <w:tcPr>
            <w:tcW w:w="2127" w:type="dxa"/>
            <w:shd w:val="clear" w:color="auto" w:fill="BFBFBF" w:themeFill="background1" w:themeFillShade="BF"/>
          </w:tcPr>
          <w:p w14:paraId="4B45E7EF" w14:textId="77777777" w:rsidR="007155E7" w:rsidRPr="00CF5AB1" w:rsidRDefault="007155E7" w:rsidP="00CF5AB1">
            <w:pPr>
              <w:pStyle w:val="Table-Header"/>
            </w:pPr>
            <w:r w:rsidRPr="00CF5AB1">
              <w:t>Document Name</w:t>
            </w:r>
          </w:p>
        </w:tc>
        <w:tc>
          <w:tcPr>
            <w:tcW w:w="6378" w:type="dxa"/>
          </w:tcPr>
          <w:p w14:paraId="53DFA0FA" w14:textId="77777777" w:rsidR="007155E7" w:rsidRPr="009F78ED" w:rsidRDefault="007155E7" w:rsidP="009F78ED">
            <w:pPr>
              <w:pStyle w:val="Table-Text"/>
            </w:pPr>
            <w:r w:rsidRPr="009F78ED">
              <w:t>DNSSEC Practice Statement</w:t>
            </w:r>
          </w:p>
        </w:tc>
      </w:tr>
      <w:tr w:rsidR="007155E7" w:rsidRPr="00C91ED2" w14:paraId="7233ED34" w14:textId="77777777" w:rsidTr="007155E7">
        <w:trPr>
          <w:cantSplit/>
          <w:trHeight w:val="20"/>
        </w:trPr>
        <w:tc>
          <w:tcPr>
            <w:tcW w:w="2127" w:type="dxa"/>
            <w:shd w:val="clear" w:color="auto" w:fill="BFBFBF" w:themeFill="background1" w:themeFillShade="BF"/>
          </w:tcPr>
          <w:p w14:paraId="493E06D7" w14:textId="77777777" w:rsidR="007155E7" w:rsidRPr="00CF5AB1" w:rsidRDefault="007155E7" w:rsidP="00CF5AB1">
            <w:pPr>
              <w:pStyle w:val="Table-Header"/>
            </w:pPr>
            <w:r w:rsidRPr="00CF5AB1">
              <w:t>Version</w:t>
            </w:r>
          </w:p>
        </w:tc>
        <w:tc>
          <w:tcPr>
            <w:tcW w:w="6378" w:type="dxa"/>
          </w:tcPr>
          <w:p w14:paraId="6B994689" w14:textId="77777777" w:rsidR="007155E7" w:rsidRPr="009F78ED" w:rsidRDefault="007155E7" w:rsidP="009F78ED">
            <w:pPr>
              <w:pStyle w:val="Table-Text"/>
            </w:pPr>
            <w:r w:rsidRPr="009F78ED">
              <w:t>1.0</w:t>
            </w:r>
          </w:p>
        </w:tc>
      </w:tr>
      <w:tr w:rsidR="007155E7" w:rsidRPr="00C91ED2" w14:paraId="6C459D64" w14:textId="77777777" w:rsidTr="007155E7">
        <w:trPr>
          <w:cantSplit/>
          <w:trHeight w:val="20"/>
        </w:trPr>
        <w:tc>
          <w:tcPr>
            <w:tcW w:w="2127" w:type="dxa"/>
            <w:shd w:val="clear" w:color="auto" w:fill="BFBFBF" w:themeFill="background1" w:themeFillShade="BF"/>
          </w:tcPr>
          <w:p w14:paraId="4D1FD269" w14:textId="77777777" w:rsidR="007155E7" w:rsidRPr="00CF5AB1" w:rsidRDefault="007155E7" w:rsidP="00CF5AB1">
            <w:pPr>
              <w:pStyle w:val="Table-Header"/>
            </w:pPr>
            <w:r w:rsidRPr="00CF5AB1">
              <w:t>Date Created</w:t>
            </w:r>
          </w:p>
        </w:tc>
        <w:tc>
          <w:tcPr>
            <w:tcW w:w="6378" w:type="dxa"/>
          </w:tcPr>
          <w:p w14:paraId="58D7DCFC" w14:textId="77777777" w:rsidR="007155E7" w:rsidRPr="009F78ED" w:rsidRDefault="007155E7" w:rsidP="00CF422D">
            <w:pPr>
              <w:pStyle w:val="Table-Text"/>
            </w:pPr>
            <w:r w:rsidRPr="009F78ED">
              <w:t xml:space="preserve">1 </w:t>
            </w:r>
            <w:r w:rsidR="00CF422D">
              <w:t>July</w:t>
            </w:r>
            <w:r w:rsidR="00CF422D" w:rsidRPr="009F78ED">
              <w:t xml:space="preserve"> </w:t>
            </w:r>
            <w:r w:rsidRPr="009F78ED">
              <w:t>201</w:t>
            </w:r>
            <w:r w:rsidR="00CF422D">
              <w:t>4</w:t>
            </w:r>
          </w:p>
        </w:tc>
      </w:tr>
      <w:tr w:rsidR="007155E7" w:rsidRPr="00C91ED2" w14:paraId="1811C88C" w14:textId="77777777" w:rsidTr="007155E7">
        <w:trPr>
          <w:cantSplit/>
          <w:trHeight w:val="20"/>
        </w:trPr>
        <w:tc>
          <w:tcPr>
            <w:tcW w:w="2127" w:type="dxa"/>
            <w:shd w:val="clear" w:color="auto" w:fill="BFBFBF" w:themeFill="background1" w:themeFillShade="BF"/>
          </w:tcPr>
          <w:p w14:paraId="45B3EA1B" w14:textId="77777777" w:rsidR="007155E7" w:rsidRPr="00CF5AB1" w:rsidRDefault="007155E7" w:rsidP="00CF5AB1">
            <w:pPr>
              <w:pStyle w:val="Table-Header"/>
            </w:pPr>
            <w:r w:rsidRPr="00CF5AB1">
              <w:t>Date Modified</w:t>
            </w:r>
          </w:p>
        </w:tc>
        <w:tc>
          <w:tcPr>
            <w:tcW w:w="6378" w:type="dxa"/>
          </w:tcPr>
          <w:p w14:paraId="2228F37D" w14:textId="77777777" w:rsidR="007155E7" w:rsidRPr="009F78ED" w:rsidRDefault="007155E7" w:rsidP="006104B2">
            <w:pPr>
              <w:pStyle w:val="Table-Text"/>
            </w:pPr>
            <w:r w:rsidRPr="009F78ED">
              <w:t>12 July 201</w:t>
            </w:r>
            <w:r w:rsidR="006104B2">
              <w:t>4</w:t>
            </w:r>
          </w:p>
        </w:tc>
      </w:tr>
    </w:tbl>
    <w:p w14:paraId="7D4756EE" w14:textId="77777777" w:rsidR="00C91ED2" w:rsidRDefault="00C91ED2" w:rsidP="00746E1F">
      <w:pPr>
        <w:pStyle w:val="Heading2"/>
      </w:pPr>
      <w:bookmarkStart w:id="3" w:name="_Ref393378804"/>
      <w:bookmarkStart w:id="4" w:name="_Toc393899446"/>
      <w:r>
        <w:t xml:space="preserve">Community and </w:t>
      </w:r>
      <w:r w:rsidR="008E185C">
        <w:t>applicability</w:t>
      </w:r>
      <w:bookmarkEnd w:id="3"/>
      <w:bookmarkEnd w:id="4"/>
    </w:p>
    <w:p w14:paraId="34DEF1E1" w14:textId="77777777" w:rsidR="00C91ED2" w:rsidRDefault="00C91ED2" w:rsidP="00C91ED2">
      <w:r>
        <w:t>The following stakeholders of this DNSSEC implementation have been identified:</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14:paraId="32A1F3A5" w14:textId="77777777" w:rsidTr="007155E7">
        <w:trPr>
          <w:cantSplit/>
          <w:trHeight w:val="20"/>
        </w:trPr>
        <w:tc>
          <w:tcPr>
            <w:tcW w:w="2127" w:type="dxa"/>
            <w:shd w:val="clear" w:color="auto" w:fill="BFBFBF" w:themeFill="background1" w:themeFillShade="BF"/>
          </w:tcPr>
          <w:p w14:paraId="67F223AC" w14:textId="77777777" w:rsidR="007155E7" w:rsidRPr="00CF5AB1" w:rsidRDefault="007155E7" w:rsidP="00CF5AB1">
            <w:pPr>
              <w:pStyle w:val="Table-Header"/>
            </w:pPr>
            <w:r w:rsidRPr="00CF5AB1">
              <w:t>Backend Operator</w:t>
            </w:r>
          </w:p>
        </w:tc>
        <w:tc>
          <w:tcPr>
            <w:tcW w:w="6378" w:type="dxa"/>
          </w:tcPr>
          <w:p w14:paraId="4F4F5CA5" w14:textId="77777777" w:rsidR="007155E7" w:rsidRPr="009F78ED" w:rsidRDefault="007155E7" w:rsidP="009F78ED">
            <w:pPr>
              <w:pStyle w:val="Table-Text"/>
            </w:pPr>
            <w:r w:rsidRPr="009F78ED">
              <w:t>Technical services provider providing DNS functions to the Reseller.</w:t>
            </w:r>
          </w:p>
        </w:tc>
      </w:tr>
      <w:tr w:rsidR="007155E7" w:rsidRPr="00C91ED2" w14:paraId="7EB8B9A8" w14:textId="77777777" w:rsidTr="007155E7">
        <w:trPr>
          <w:cantSplit/>
          <w:trHeight w:val="20"/>
        </w:trPr>
        <w:tc>
          <w:tcPr>
            <w:tcW w:w="2127" w:type="dxa"/>
            <w:shd w:val="clear" w:color="auto" w:fill="BFBFBF" w:themeFill="background1" w:themeFillShade="BF"/>
          </w:tcPr>
          <w:p w14:paraId="0A0CC248" w14:textId="77777777" w:rsidR="007155E7" w:rsidRPr="00CF5AB1" w:rsidRDefault="007155E7" w:rsidP="00CF5AB1">
            <w:pPr>
              <w:pStyle w:val="Table-Header"/>
            </w:pPr>
            <w:r w:rsidRPr="00CF5AB1">
              <w:t>Reseller</w:t>
            </w:r>
          </w:p>
        </w:tc>
        <w:tc>
          <w:tcPr>
            <w:tcW w:w="6378" w:type="dxa"/>
          </w:tcPr>
          <w:p w14:paraId="2686069F" w14:textId="77777777" w:rsidR="007155E7" w:rsidRPr="009F78ED" w:rsidRDefault="007155E7" w:rsidP="006104B2">
            <w:pPr>
              <w:pStyle w:val="Table-Text"/>
            </w:pPr>
            <w:r w:rsidRPr="009F78ED">
              <w:t>The entity that is utili</w:t>
            </w:r>
            <w:r w:rsidR="006104B2">
              <w:t>s</w:t>
            </w:r>
            <w:r w:rsidRPr="009F78ED">
              <w:t>ing the DiscoveryDNS system.</w:t>
            </w:r>
          </w:p>
        </w:tc>
      </w:tr>
      <w:tr w:rsidR="007155E7" w:rsidRPr="00C91ED2" w14:paraId="1D40C9A1" w14:textId="77777777" w:rsidTr="007155E7">
        <w:trPr>
          <w:cantSplit/>
          <w:trHeight w:val="20"/>
        </w:trPr>
        <w:tc>
          <w:tcPr>
            <w:tcW w:w="2127" w:type="dxa"/>
            <w:shd w:val="clear" w:color="auto" w:fill="BFBFBF" w:themeFill="background1" w:themeFillShade="BF"/>
          </w:tcPr>
          <w:p w14:paraId="0FB74F34" w14:textId="77777777" w:rsidR="007155E7" w:rsidRPr="00CF5AB1" w:rsidRDefault="007155E7" w:rsidP="00CF5AB1">
            <w:pPr>
              <w:pStyle w:val="Table-Header"/>
            </w:pPr>
            <w:r w:rsidRPr="00CF5AB1">
              <w:t>Registrant</w:t>
            </w:r>
          </w:p>
        </w:tc>
        <w:tc>
          <w:tcPr>
            <w:tcW w:w="6378" w:type="dxa"/>
          </w:tcPr>
          <w:p w14:paraId="06664A65" w14:textId="77777777" w:rsidR="007155E7" w:rsidRPr="009F78ED" w:rsidRDefault="007155E7" w:rsidP="009F78ED">
            <w:pPr>
              <w:pStyle w:val="Table-Text"/>
            </w:pPr>
            <w:r w:rsidRPr="009F78ED">
              <w:t>Owner of an individual zone.</w:t>
            </w:r>
          </w:p>
        </w:tc>
      </w:tr>
      <w:tr w:rsidR="007155E7" w:rsidRPr="00C91ED2" w14:paraId="48386BAF" w14:textId="77777777" w:rsidTr="007155E7">
        <w:trPr>
          <w:cantSplit/>
          <w:trHeight w:val="20"/>
        </w:trPr>
        <w:tc>
          <w:tcPr>
            <w:tcW w:w="2127" w:type="dxa"/>
            <w:shd w:val="clear" w:color="auto" w:fill="BFBFBF" w:themeFill="background1" w:themeFillShade="BF"/>
          </w:tcPr>
          <w:p w14:paraId="5983DD29" w14:textId="77777777" w:rsidR="007155E7" w:rsidRPr="00CF5AB1" w:rsidRDefault="007155E7" w:rsidP="00CF5AB1">
            <w:pPr>
              <w:pStyle w:val="Table-Header"/>
            </w:pPr>
            <w:r w:rsidRPr="00CF5AB1">
              <w:t>Recursive Name Server Providers</w:t>
            </w:r>
          </w:p>
        </w:tc>
        <w:tc>
          <w:tcPr>
            <w:tcW w:w="6378" w:type="dxa"/>
          </w:tcPr>
          <w:p w14:paraId="32C84629" w14:textId="77777777" w:rsidR="007155E7" w:rsidRPr="009F78ED" w:rsidRDefault="007155E7" w:rsidP="009F78ED">
            <w:pPr>
              <w:pStyle w:val="Table-Text"/>
            </w:pPr>
            <w:r w:rsidRPr="009F78ED">
              <w:t>For example, ISPs who provide their customers with name servers to use.</w:t>
            </w:r>
          </w:p>
        </w:tc>
      </w:tr>
      <w:tr w:rsidR="007155E7" w:rsidRPr="00C91ED2" w14:paraId="1501D870" w14:textId="77777777" w:rsidTr="007155E7">
        <w:trPr>
          <w:cantSplit/>
          <w:trHeight w:val="20"/>
        </w:trPr>
        <w:tc>
          <w:tcPr>
            <w:tcW w:w="2127" w:type="dxa"/>
            <w:shd w:val="clear" w:color="auto" w:fill="BFBFBF" w:themeFill="background1" w:themeFillShade="BF"/>
          </w:tcPr>
          <w:p w14:paraId="3787FBC8" w14:textId="77777777" w:rsidR="007155E7" w:rsidRPr="00CF5AB1" w:rsidRDefault="007155E7" w:rsidP="00CF5AB1">
            <w:pPr>
              <w:pStyle w:val="Table-Header"/>
            </w:pPr>
            <w:r w:rsidRPr="00CF5AB1">
              <w:t>End users</w:t>
            </w:r>
          </w:p>
        </w:tc>
        <w:tc>
          <w:tcPr>
            <w:tcW w:w="6378" w:type="dxa"/>
          </w:tcPr>
          <w:p w14:paraId="76D2EE03" w14:textId="77777777" w:rsidR="007155E7" w:rsidRPr="009F78ED" w:rsidRDefault="007155E7" w:rsidP="009F78ED">
            <w:pPr>
              <w:pStyle w:val="Table-Text"/>
            </w:pPr>
            <w:r w:rsidRPr="009F78ED">
              <w:t>Those accessing services supplied on the domain name.</w:t>
            </w:r>
          </w:p>
        </w:tc>
      </w:tr>
    </w:tbl>
    <w:p w14:paraId="02D8F12C" w14:textId="77777777" w:rsidR="00C91ED2" w:rsidRDefault="00746E1F" w:rsidP="00F2022B">
      <w:r w:rsidRPr="00746E1F">
        <w:t>Relationship between different entities is regulated through the following agreements: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77"/>
        <w:gridCol w:w="5528"/>
      </w:tblGrid>
      <w:tr w:rsidR="007155E7" w:rsidRPr="00746E1F" w14:paraId="15DC5F51" w14:textId="77777777" w:rsidTr="007155E7">
        <w:trPr>
          <w:cantSplit/>
          <w:trHeight w:val="20"/>
        </w:trPr>
        <w:tc>
          <w:tcPr>
            <w:tcW w:w="2977" w:type="dxa"/>
            <w:shd w:val="clear" w:color="auto" w:fill="BFBFBF" w:themeFill="background1" w:themeFillShade="BF"/>
          </w:tcPr>
          <w:p w14:paraId="57A8C61A" w14:textId="77777777" w:rsidR="007155E7" w:rsidRPr="00CF5AB1" w:rsidRDefault="007155E7" w:rsidP="00CF5AB1">
            <w:pPr>
              <w:pStyle w:val="Table-Header"/>
            </w:pPr>
            <w:r w:rsidRPr="00CF5AB1">
              <w:t>Relationship</w:t>
            </w:r>
          </w:p>
        </w:tc>
        <w:tc>
          <w:tcPr>
            <w:tcW w:w="5528" w:type="dxa"/>
            <w:shd w:val="clear" w:color="auto" w:fill="BFBFBF" w:themeFill="background1" w:themeFillShade="BF"/>
          </w:tcPr>
          <w:p w14:paraId="00C4B83B" w14:textId="77777777" w:rsidR="007155E7" w:rsidRPr="00CF5AB1" w:rsidRDefault="007155E7" w:rsidP="00CF5AB1">
            <w:pPr>
              <w:pStyle w:val="Table-Header"/>
            </w:pPr>
            <w:r w:rsidRPr="00CF5AB1">
              <w:t>Agreement</w:t>
            </w:r>
          </w:p>
        </w:tc>
      </w:tr>
      <w:tr w:rsidR="007155E7" w:rsidRPr="00746E1F" w14:paraId="4636649B" w14:textId="77777777" w:rsidTr="007155E7">
        <w:trPr>
          <w:cantSplit/>
          <w:trHeight w:val="20"/>
        </w:trPr>
        <w:tc>
          <w:tcPr>
            <w:tcW w:w="2977" w:type="dxa"/>
            <w:shd w:val="clear" w:color="auto" w:fill="auto"/>
          </w:tcPr>
          <w:p w14:paraId="42415C86" w14:textId="77777777" w:rsidR="007155E7" w:rsidRPr="009F78ED" w:rsidRDefault="007155E7" w:rsidP="009F78ED">
            <w:pPr>
              <w:pStyle w:val="Table-Text"/>
            </w:pPr>
            <w:r w:rsidRPr="009F78ED">
              <w:t>Reseller and Backend Operator</w:t>
            </w:r>
          </w:p>
        </w:tc>
        <w:tc>
          <w:tcPr>
            <w:tcW w:w="5528" w:type="dxa"/>
          </w:tcPr>
          <w:p w14:paraId="60876B90" w14:textId="77777777" w:rsidR="007155E7" w:rsidRPr="009F78ED" w:rsidRDefault="007155E7" w:rsidP="009F78ED">
            <w:pPr>
              <w:pStyle w:val="Table-Text"/>
            </w:pPr>
            <w:r w:rsidRPr="009F78ED">
              <w:t xml:space="preserve">DiscoveryDNS Reseller </w:t>
            </w:r>
            <w:r w:rsidR="00CF5AB1" w:rsidRPr="009F78ED">
              <w:t>A</w:t>
            </w:r>
            <w:r w:rsidRPr="009F78ED">
              <w:t>greement</w:t>
            </w:r>
          </w:p>
        </w:tc>
      </w:tr>
    </w:tbl>
    <w:p w14:paraId="2FBE5A5D" w14:textId="77777777" w:rsidR="00746E1F" w:rsidRDefault="00746E1F" w:rsidP="00746E1F">
      <w:pPr>
        <w:pStyle w:val="Heading2"/>
      </w:pPr>
      <w:bookmarkStart w:id="5" w:name="_Toc393899447"/>
      <w:r w:rsidRPr="00746E1F">
        <w:lastRenderedPageBreak/>
        <w:t>Specification administration</w:t>
      </w:r>
      <w:bookmarkEnd w:id="5"/>
    </w:p>
    <w:p w14:paraId="349D6346" w14:textId="77777777" w:rsidR="00746E1F" w:rsidRDefault="00746E1F" w:rsidP="00746E1F">
      <w:pPr>
        <w:pStyle w:val="Heading3"/>
      </w:pPr>
      <w:bookmarkStart w:id="6" w:name="_Ref393378723"/>
      <w:r>
        <w:t>Specificat</w:t>
      </w:r>
      <w:r w:rsidR="007155E7">
        <w:t>ion administration organisation</w:t>
      </w:r>
      <w:bookmarkEnd w:id="6"/>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14:paraId="1AD3D3D4" w14:textId="77777777" w:rsidTr="001D65FD">
        <w:trPr>
          <w:cantSplit/>
          <w:trHeight w:val="130"/>
        </w:trPr>
        <w:tc>
          <w:tcPr>
            <w:tcW w:w="1560" w:type="dxa"/>
            <w:shd w:val="clear" w:color="auto" w:fill="BFBFBF" w:themeFill="background1" w:themeFillShade="BF"/>
          </w:tcPr>
          <w:p w14:paraId="14F644D5" w14:textId="77777777" w:rsidR="00CF5AB1" w:rsidRPr="00CF5AB1" w:rsidRDefault="001D65FD" w:rsidP="00CF5AB1">
            <w:pPr>
              <w:pStyle w:val="Table-Header"/>
              <w:rPr>
                <w:lang w:val="en-US"/>
              </w:rPr>
            </w:pPr>
            <w:r w:rsidRPr="00CF5AB1">
              <w:rPr>
                <w:lang w:val="en-US"/>
              </w:rPr>
              <w:t>Organization</w:t>
            </w:r>
          </w:p>
        </w:tc>
        <w:tc>
          <w:tcPr>
            <w:tcW w:w="6945" w:type="dxa"/>
          </w:tcPr>
          <w:p w14:paraId="46BB4F09" w14:textId="77777777" w:rsidR="00CF5AB1" w:rsidRPr="001D65FD" w:rsidRDefault="00CF5AB1" w:rsidP="001D65FD">
            <w:pPr>
              <w:pStyle w:val="Table-Text"/>
            </w:pPr>
            <w:r w:rsidRPr="001D65FD">
              <w:t>ARI Registry Services</w:t>
            </w:r>
          </w:p>
        </w:tc>
      </w:tr>
      <w:tr w:rsidR="00CF5AB1" w:rsidRPr="00CF5AB1" w14:paraId="3C6E28AC" w14:textId="77777777" w:rsidTr="001D65FD">
        <w:trPr>
          <w:cantSplit/>
          <w:trHeight w:val="20"/>
        </w:trPr>
        <w:tc>
          <w:tcPr>
            <w:tcW w:w="1560" w:type="dxa"/>
            <w:shd w:val="clear" w:color="auto" w:fill="BFBFBF" w:themeFill="background1" w:themeFillShade="BF"/>
          </w:tcPr>
          <w:p w14:paraId="4B723166" w14:textId="77777777" w:rsidR="00CF5AB1" w:rsidRPr="00CF5AB1" w:rsidRDefault="00CF5AB1" w:rsidP="00CF5AB1">
            <w:pPr>
              <w:pStyle w:val="Table-Header"/>
              <w:rPr>
                <w:lang w:val="en-US"/>
              </w:rPr>
            </w:pPr>
            <w:r w:rsidRPr="00CF5AB1">
              <w:rPr>
                <w:lang w:val="en-US"/>
              </w:rPr>
              <w:t>Website</w:t>
            </w:r>
          </w:p>
        </w:tc>
        <w:tc>
          <w:tcPr>
            <w:tcW w:w="6945" w:type="dxa"/>
          </w:tcPr>
          <w:p w14:paraId="76DDF789" w14:textId="77777777" w:rsidR="00CF5AB1" w:rsidRPr="001D65FD" w:rsidRDefault="00CF5AB1" w:rsidP="001D65FD">
            <w:pPr>
              <w:pStyle w:val="Table-Text"/>
            </w:pPr>
            <w:r w:rsidRPr="001D65FD">
              <w:t>www.ariservices.com</w:t>
            </w:r>
          </w:p>
        </w:tc>
      </w:tr>
    </w:tbl>
    <w:p w14:paraId="691B2985" w14:textId="77777777" w:rsidR="00746E1F" w:rsidRDefault="00C230AC" w:rsidP="00746E1F">
      <w:pPr>
        <w:pStyle w:val="Heading3"/>
      </w:pPr>
      <w:r>
        <w:t>C</w:t>
      </w:r>
      <w:r w:rsidR="00746E1F">
        <w:t>ontact information</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14:paraId="7063E076" w14:textId="77777777" w:rsidTr="001D65FD">
        <w:trPr>
          <w:cantSplit/>
        </w:trPr>
        <w:tc>
          <w:tcPr>
            <w:tcW w:w="1560" w:type="dxa"/>
            <w:shd w:val="clear" w:color="auto" w:fill="BFBFBF" w:themeFill="background1" w:themeFillShade="BF"/>
          </w:tcPr>
          <w:p w14:paraId="5214C7C1" w14:textId="77777777" w:rsidR="00CF5AB1" w:rsidRPr="00CF5AB1" w:rsidRDefault="00CF5AB1" w:rsidP="00CF5AB1">
            <w:pPr>
              <w:pStyle w:val="Table-Header"/>
            </w:pPr>
            <w:r w:rsidRPr="00CF5AB1">
              <w:t>Name</w:t>
            </w:r>
          </w:p>
        </w:tc>
        <w:tc>
          <w:tcPr>
            <w:tcW w:w="6945" w:type="dxa"/>
          </w:tcPr>
          <w:p w14:paraId="02401B4C" w14:textId="77777777" w:rsidR="00CF5AB1" w:rsidRPr="00CF5AB1" w:rsidRDefault="00CF5AB1" w:rsidP="00CF5AB1">
            <w:pPr>
              <w:spacing w:before="40" w:after="40" w:line="240" w:lineRule="auto"/>
              <w:rPr>
                <w:sz w:val="18"/>
              </w:rPr>
            </w:pPr>
            <w:r w:rsidRPr="00CF5AB1">
              <w:rPr>
                <w:sz w:val="18"/>
              </w:rPr>
              <w:t>Customer Support</w:t>
            </w:r>
          </w:p>
        </w:tc>
      </w:tr>
      <w:tr w:rsidR="00CF5AB1" w:rsidRPr="00CF5AB1" w14:paraId="4C1AE31E" w14:textId="77777777" w:rsidTr="001D65FD">
        <w:trPr>
          <w:cantSplit/>
        </w:trPr>
        <w:tc>
          <w:tcPr>
            <w:tcW w:w="1560" w:type="dxa"/>
            <w:shd w:val="clear" w:color="auto" w:fill="BFBFBF" w:themeFill="background1" w:themeFillShade="BF"/>
          </w:tcPr>
          <w:p w14:paraId="42A7155E" w14:textId="77777777" w:rsidR="00CF5AB1" w:rsidRPr="00CF5AB1" w:rsidRDefault="00CF5AB1" w:rsidP="00CF5AB1">
            <w:pPr>
              <w:pStyle w:val="Table-Header"/>
            </w:pPr>
            <w:r w:rsidRPr="00CF5AB1">
              <w:t>Address</w:t>
            </w:r>
          </w:p>
        </w:tc>
        <w:tc>
          <w:tcPr>
            <w:tcW w:w="6945" w:type="dxa"/>
          </w:tcPr>
          <w:p w14:paraId="1EEB835A" w14:textId="77777777" w:rsidR="00CF5AB1" w:rsidRPr="00CF5AB1" w:rsidRDefault="00CF5AB1" w:rsidP="00CF5AB1">
            <w:pPr>
              <w:spacing w:before="40" w:after="40" w:line="240" w:lineRule="auto"/>
              <w:rPr>
                <w:sz w:val="18"/>
              </w:rPr>
            </w:pPr>
            <w:r w:rsidRPr="00CF5AB1">
              <w:rPr>
                <w:sz w:val="18"/>
              </w:rPr>
              <w:t>L8, 10 Queens Rd, Melbourne, Vic 3004, Australia</w:t>
            </w:r>
          </w:p>
        </w:tc>
      </w:tr>
      <w:tr w:rsidR="00CF5AB1" w:rsidRPr="00CF5AB1" w14:paraId="45C25B17" w14:textId="77777777" w:rsidTr="001D65FD">
        <w:trPr>
          <w:cantSplit/>
        </w:trPr>
        <w:tc>
          <w:tcPr>
            <w:tcW w:w="1560" w:type="dxa"/>
            <w:shd w:val="clear" w:color="auto" w:fill="BFBFBF" w:themeFill="background1" w:themeFillShade="BF"/>
          </w:tcPr>
          <w:p w14:paraId="3E87E46B" w14:textId="77777777" w:rsidR="00CF5AB1" w:rsidRPr="00CF5AB1" w:rsidRDefault="00CF5AB1" w:rsidP="00CF5AB1">
            <w:pPr>
              <w:pStyle w:val="Table-Header"/>
            </w:pPr>
            <w:r w:rsidRPr="00CF5AB1">
              <w:t>Number</w:t>
            </w:r>
          </w:p>
        </w:tc>
        <w:tc>
          <w:tcPr>
            <w:tcW w:w="6945" w:type="dxa"/>
          </w:tcPr>
          <w:p w14:paraId="7E52B3A2" w14:textId="43970DAE" w:rsidR="00CF5AB1" w:rsidRPr="00CF5AB1" w:rsidRDefault="000B35B5" w:rsidP="000B35B5">
            <w:pPr>
              <w:spacing w:before="40" w:after="40" w:line="240" w:lineRule="auto"/>
              <w:rPr>
                <w:sz w:val="18"/>
              </w:rPr>
            </w:pPr>
            <w:r>
              <w:rPr>
                <w:sz w:val="18"/>
              </w:rPr>
              <w:t>+61 3 9</w:t>
            </w:r>
            <w:r w:rsidR="00747FFC">
              <w:rPr>
                <w:sz w:val="18"/>
              </w:rPr>
              <w:t>8</w:t>
            </w:r>
            <w:bookmarkStart w:id="7" w:name="_GoBack"/>
            <w:bookmarkEnd w:id="7"/>
            <w:r>
              <w:rPr>
                <w:sz w:val="18"/>
              </w:rPr>
              <w:t>66</w:t>
            </w:r>
            <w:r w:rsidR="00CF5AB1" w:rsidRPr="00CF5AB1">
              <w:rPr>
                <w:sz w:val="18"/>
              </w:rPr>
              <w:t xml:space="preserve"> </w:t>
            </w:r>
            <w:r>
              <w:rPr>
                <w:sz w:val="18"/>
              </w:rPr>
              <w:t>3</w:t>
            </w:r>
            <w:r w:rsidR="00CF5AB1" w:rsidRPr="00CF5AB1">
              <w:rPr>
                <w:sz w:val="18"/>
              </w:rPr>
              <w:t>7</w:t>
            </w:r>
            <w:r>
              <w:rPr>
                <w:sz w:val="18"/>
              </w:rPr>
              <w:t>1</w:t>
            </w:r>
            <w:r w:rsidR="00CF5AB1" w:rsidRPr="00CF5AB1">
              <w:rPr>
                <w:sz w:val="18"/>
              </w:rPr>
              <w:t>0</w:t>
            </w:r>
          </w:p>
        </w:tc>
      </w:tr>
      <w:tr w:rsidR="00CF5AB1" w:rsidRPr="00CF5AB1" w14:paraId="29A29F0C" w14:textId="77777777" w:rsidTr="001D65FD">
        <w:trPr>
          <w:cantSplit/>
        </w:trPr>
        <w:tc>
          <w:tcPr>
            <w:tcW w:w="1560" w:type="dxa"/>
            <w:shd w:val="clear" w:color="auto" w:fill="BFBFBF" w:themeFill="background1" w:themeFillShade="BF"/>
          </w:tcPr>
          <w:p w14:paraId="4C2D6A54" w14:textId="77777777" w:rsidR="00CF5AB1" w:rsidRPr="00CF5AB1" w:rsidRDefault="00CF5AB1" w:rsidP="00CF5AB1">
            <w:pPr>
              <w:pStyle w:val="Table-Header"/>
            </w:pPr>
            <w:r w:rsidRPr="00CF5AB1">
              <w:t>Email</w:t>
            </w:r>
          </w:p>
        </w:tc>
        <w:tc>
          <w:tcPr>
            <w:tcW w:w="6945" w:type="dxa"/>
          </w:tcPr>
          <w:p w14:paraId="055504B7" w14:textId="77777777" w:rsidR="00CF5AB1" w:rsidRPr="00CF5AB1" w:rsidRDefault="00CF5AB1" w:rsidP="00CF5AB1">
            <w:pPr>
              <w:spacing w:before="40" w:after="40" w:line="240" w:lineRule="auto"/>
              <w:rPr>
                <w:sz w:val="18"/>
              </w:rPr>
            </w:pPr>
            <w:r w:rsidRPr="00CF5AB1">
              <w:rPr>
                <w:sz w:val="18"/>
              </w:rPr>
              <w:t>support@discoverydns.com</w:t>
            </w:r>
          </w:p>
        </w:tc>
      </w:tr>
    </w:tbl>
    <w:p w14:paraId="5EBC5C89" w14:textId="77777777" w:rsidR="00746E1F" w:rsidRDefault="00746E1F" w:rsidP="00746E1F">
      <w:pPr>
        <w:pStyle w:val="Heading3"/>
      </w:pPr>
      <w:r>
        <w:t>Specification change procedures</w:t>
      </w:r>
    </w:p>
    <w:p w14:paraId="7B36D10D" w14:textId="77777777" w:rsidR="00746E1F" w:rsidRDefault="00746E1F" w:rsidP="00746E1F">
      <w:r>
        <w:t>Queries with regards to the content of this document may be made directly in writing via email, post or telephone to the contact listed. Some requests may only be made in writing via email or post and requestors may be notified to do so should they place the initial request via telephone.</w:t>
      </w:r>
    </w:p>
    <w:p w14:paraId="00FEE566" w14:textId="77777777" w:rsidR="00C91ED2" w:rsidRDefault="00C230AC" w:rsidP="00746E1F">
      <w:r>
        <w:t>ARI Registry Services</w:t>
      </w:r>
      <w:r w:rsidR="00746E1F">
        <w:t xml:space="preserve"> reserves the right to amend the </w:t>
      </w:r>
      <w:r w:rsidR="00A41DF8" w:rsidRPr="00A41DF8">
        <w:t xml:space="preserve">DNSSEC Practice Statement </w:t>
      </w:r>
      <w:r w:rsidR="00746E1F">
        <w:t xml:space="preserve">without notification. </w:t>
      </w:r>
      <w:r w:rsidR="006104B2">
        <w:t>An u</w:t>
      </w:r>
      <w:r w:rsidR="00746E1F">
        <w:t xml:space="preserve">pdated or new </w:t>
      </w:r>
      <w:r w:rsidR="00A41DF8" w:rsidRPr="00A41DF8">
        <w:t xml:space="preserve">DNSSEC Practice Statement </w:t>
      </w:r>
      <w:r w:rsidR="00746E1F">
        <w:t xml:space="preserve">will be published as specified in Section </w:t>
      </w:r>
      <w:r w:rsidR="009F78ED">
        <w:fldChar w:fldCharType="begin"/>
      </w:r>
      <w:r w:rsidR="009F78ED">
        <w:instrText xml:space="preserve"> REF _Ref393378705 \r \h </w:instrText>
      </w:r>
      <w:r w:rsidR="009F78ED">
        <w:fldChar w:fldCharType="separate"/>
      </w:r>
      <w:r w:rsidR="00C61396">
        <w:t>2</w:t>
      </w:r>
      <w:r w:rsidR="009F78ED">
        <w:fldChar w:fldCharType="end"/>
      </w:r>
      <w:r w:rsidR="00746E1F">
        <w:t>.</w:t>
      </w:r>
    </w:p>
    <w:p w14:paraId="4DB32F54" w14:textId="77777777" w:rsidR="00C91ED2" w:rsidRDefault="00C230AC" w:rsidP="00746E1F">
      <w:pPr>
        <w:pStyle w:val="Heading1"/>
      </w:pPr>
      <w:bookmarkStart w:id="8" w:name="_Ref393378705"/>
      <w:bookmarkStart w:id="9" w:name="_Toc393899448"/>
      <w:r>
        <w:lastRenderedPageBreak/>
        <w:t>P</w:t>
      </w:r>
      <w:r w:rsidR="00C91ED2">
        <w:t xml:space="preserve">ublication and </w:t>
      </w:r>
      <w:r w:rsidR="008E185C">
        <w:t>repositories</w:t>
      </w:r>
      <w:bookmarkEnd w:id="8"/>
      <w:bookmarkEnd w:id="9"/>
    </w:p>
    <w:p w14:paraId="6E2B88F9" w14:textId="77777777" w:rsidR="00C91ED2" w:rsidRDefault="00C91ED2" w:rsidP="00746E1F">
      <w:pPr>
        <w:pStyle w:val="Heading2"/>
      </w:pPr>
      <w:bookmarkStart w:id="10" w:name="_Toc393899449"/>
      <w:r>
        <w:t>Repositories</w:t>
      </w:r>
      <w:bookmarkEnd w:id="10"/>
    </w:p>
    <w:p w14:paraId="1732AD7F" w14:textId="77777777" w:rsidR="00C91ED2" w:rsidRDefault="00C230AC" w:rsidP="00C91ED2">
      <w:r>
        <w:t>ARI Registry Services</w:t>
      </w:r>
      <w:r w:rsidR="00C91ED2">
        <w:t xml:space="preserve"> publishes this </w:t>
      </w:r>
      <w:r w:rsidR="00A41DF8" w:rsidRPr="00A41DF8">
        <w:t>DNSSEC Practice Statement</w:t>
      </w:r>
      <w:r w:rsidR="00C91ED2">
        <w:t xml:space="preserve"> </w:t>
      </w:r>
      <w:r w:rsidR="007069B1">
        <w:t xml:space="preserve">at the following link:  </w:t>
      </w:r>
      <w:r w:rsidR="00AB4C7F" w:rsidRPr="00AB4C7F">
        <w:t>http://discoverydns.github.io/dnsapi-client/</w:t>
      </w:r>
    </w:p>
    <w:p w14:paraId="0E36B07D" w14:textId="77777777" w:rsidR="00C91ED2" w:rsidRDefault="00C91ED2" w:rsidP="00746E1F">
      <w:pPr>
        <w:pStyle w:val="Heading2"/>
      </w:pPr>
      <w:bookmarkStart w:id="11" w:name="_Ref393378777"/>
      <w:bookmarkStart w:id="12" w:name="_Toc393899450"/>
      <w:r>
        <w:t>Publication of public keys</w:t>
      </w:r>
      <w:bookmarkEnd w:id="11"/>
      <w:bookmarkEnd w:id="12"/>
    </w:p>
    <w:p w14:paraId="631D6C99" w14:textId="77777777" w:rsidR="00C91ED2" w:rsidRDefault="00C91ED2" w:rsidP="00C91ED2">
      <w:r>
        <w:t xml:space="preserve">DS records of SEP keys are made available to the Reseller via the API or web interface for publication in the parent zone. </w:t>
      </w:r>
      <w:r w:rsidR="00C230AC">
        <w:t>ARI Registry Services</w:t>
      </w:r>
      <w:r>
        <w:t xml:space="preserve"> maintains a mailing list which will notify of policy changes specific to DNSSEC and will contain alerts in the event of an emergency key rollover.</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14:paraId="6C87C323" w14:textId="77777777" w:rsidTr="001D65FD">
        <w:trPr>
          <w:cantSplit/>
        </w:trPr>
        <w:tc>
          <w:tcPr>
            <w:tcW w:w="1560" w:type="dxa"/>
            <w:shd w:val="clear" w:color="auto" w:fill="BFBFBF" w:themeFill="background1" w:themeFillShade="BF"/>
          </w:tcPr>
          <w:p w14:paraId="7ADC0477" w14:textId="77777777" w:rsidR="00CF5AB1" w:rsidRPr="00CF5AB1" w:rsidRDefault="00CF5AB1" w:rsidP="00CF5AB1">
            <w:pPr>
              <w:keepNext/>
              <w:spacing w:before="40" w:after="40" w:line="240" w:lineRule="auto"/>
              <w:rPr>
                <w:b/>
                <w:sz w:val="18"/>
              </w:rPr>
            </w:pPr>
            <w:r>
              <w:rPr>
                <w:b/>
                <w:sz w:val="18"/>
              </w:rPr>
              <w:t>Email</w:t>
            </w:r>
          </w:p>
        </w:tc>
        <w:tc>
          <w:tcPr>
            <w:tcW w:w="6945" w:type="dxa"/>
          </w:tcPr>
          <w:p w14:paraId="65A45618" w14:textId="77777777" w:rsidR="00CF5AB1" w:rsidRPr="00CF5AB1" w:rsidRDefault="00CF5AB1" w:rsidP="00CF5AB1">
            <w:pPr>
              <w:spacing w:before="40" w:after="40" w:line="240" w:lineRule="auto"/>
              <w:rPr>
                <w:sz w:val="18"/>
              </w:rPr>
            </w:pPr>
            <w:r w:rsidRPr="00CF5AB1">
              <w:rPr>
                <w:sz w:val="18"/>
              </w:rPr>
              <w:t>dnssec-announce@lists.ariservices.com</w:t>
            </w:r>
          </w:p>
        </w:tc>
      </w:tr>
    </w:tbl>
    <w:p w14:paraId="2F560F8D" w14:textId="77777777" w:rsidR="00C91ED2" w:rsidRDefault="00C91ED2" w:rsidP="00746E1F">
      <w:pPr>
        <w:pStyle w:val="Heading2"/>
      </w:pPr>
      <w:bookmarkStart w:id="13" w:name="_Toc393899451"/>
      <w:r>
        <w:t>Access controls on repositories</w:t>
      </w:r>
      <w:bookmarkEnd w:id="13"/>
    </w:p>
    <w:p w14:paraId="139F5530" w14:textId="77777777" w:rsidR="00C91ED2" w:rsidRDefault="00C91ED2" w:rsidP="00C91ED2">
      <w:r>
        <w:t xml:space="preserve">Information that </w:t>
      </w:r>
      <w:r w:rsidR="00C230AC">
        <w:t>ARI Registry Services</w:t>
      </w:r>
      <w:r>
        <w:t xml:space="preserve"> deems publically viewable is published on our website </w:t>
      </w:r>
      <w:r w:rsidR="008169B1">
        <w:t xml:space="preserve">at </w:t>
      </w:r>
      <w:r>
        <w:t xml:space="preserve">www.ariservices.com. Other information may be requested by writing to the contact specified in Section </w:t>
      </w:r>
      <w:r w:rsidR="009F78ED">
        <w:fldChar w:fldCharType="begin"/>
      </w:r>
      <w:r w:rsidR="009F78ED">
        <w:instrText xml:space="preserve"> REF _Ref393378723 \r \h </w:instrText>
      </w:r>
      <w:r w:rsidR="009F78ED">
        <w:fldChar w:fldCharType="separate"/>
      </w:r>
      <w:r w:rsidR="00C61396">
        <w:t>1.4.1</w:t>
      </w:r>
      <w:r w:rsidR="009F78ED">
        <w:fldChar w:fldCharType="end"/>
      </w:r>
      <w:r>
        <w:t xml:space="preserve">. Provision of requested information is at the sole discretion of </w:t>
      </w:r>
      <w:r w:rsidR="00C230AC">
        <w:t>ARI Registry Services</w:t>
      </w:r>
      <w:r>
        <w:t>.</w:t>
      </w:r>
    </w:p>
    <w:p w14:paraId="6293D86B" w14:textId="77777777" w:rsidR="00C91ED2" w:rsidRDefault="00C91ED2" w:rsidP="00C91ED2">
      <w:r>
        <w:t xml:space="preserve">This document may refer to documents that are confidential in nature, or considered for internal use of </w:t>
      </w:r>
      <w:r w:rsidR="00C230AC">
        <w:t>ARI Registry Services</w:t>
      </w:r>
      <w:r>
        <w:t xml:space="preserve">. These documents may be made available on request after consideration on a case by case basis. </w:t>
      </w:r>
      <w:r w:rsidR="00C230AC">
        <w:t>ARI Registry Services</w:t>
      </w:r>
      <w:r>
        <w:t xml:space="preserve"> reserves the right to deny access to confidential documents or documents classified for internal use only.</w:t>
      </w:r>
    </w:p>
    <w:p w14:paraId="5CE273BC" w14:textId="77777777" w:rsidR="00C91ED2" w:rsidRDefault="00C230AC" w:rsidP="00C91ED2">
      <w:r>
        <w:t>ARI Registry Services</w:t>
      </w:r>
      <w:r w:rsidR="00C91ED2">
        <w:t xml:space="preserve"> will take all the necessary measures to protect information and material that is of a secure nature with respect to DNSSEC. These measures will be commensurate with the nature of such information and material being secured.</w:t>
      </w:r>
    </w:p>
    <w:p w14:paraId="767EDE97" w14:textId="77777777" w:rsidR="00C91ED2" w:rsidRDefault="00C91ED2" w:rsidP="00746E1F">
      <w:pPr>
        <w:pStyle w:val="Heading1"/>
      </w:pPr>
      <w:bookmarkStart w:id="14" w:name="_Toc393899452"/>
      <w:r>
        <w:lastRenderedPageBreak/>
        <w:t>Operational Requirements</w:t>
      </w:r>
      <w:bookmarkEnd w:id="14"/>
    </w:p>
    <w:p w14:paraId="7C2E4B40" w14:textId="77777777" w:rsidR="00C91ED2" w:rsidRDefault="00C91ED2" w:rsidP="00746E1F">
      <w:pPr>
        <w:pStyle w:val="Heading2"/>
      </w:pPr>
      <w:bookmarkStart w:id="15" w:name="_Toc393899453"/>
      <w:r>
        <w:t xml:space="preserve">Meaning of </w:t>
      </w:r>
      <w:r w:rsidR="008E185C">
        <w:t>domain names</w:t>
      </w:r>
      <w:bookmarkEnd w:id="15"/>
    </w:p>
    <w:p w14:paraId="1709D4F5" w14:textId="77777777" w:rsidR="00C91ED2" w:rsidRDefault="00C91ED2" w:rsidP="00C91ED2">
      <w:r>
        <w:t xml:space="preserve">There are no restrictions on the meaning of </w:t>
      </w:r>
      <w:r w:rsidR="008E185C">
        <w:t>domain names</w:t>
      </w:r>
      <w:r>
        <w:t xml:space="preserve"> hosted in the </w:t>
      </w:r>
      <w:r w:rsidR="00C230AC">
        <w:t>ARI Registry Services</w:t>
      </w:r>
      <w:r>
        <w:t xml:space="preserve"> DiscoveryDNS Reseller system.</w:t>
      </w:r>
    </w:p>
    <w:p w14:paraId="6F3B7479" w14:textId="77777777" w:rsidR="00C91ED2" w:rsidRPr="00C230AC" w:rsidRDefault="00C91ED2" w:rsidP="00C230AC">
      <w:pPr>
        <w:pStyle w:val="Heading2"/>
      </w:pPr>
      <w:bookmarkStart w:id="16" w:name="_Toc393899454"/>
      <w:r w:rsidRPr="00C230AC">
        <w:rPr>
          <w:rStyle w:val="Heading2Char"/>
          <w:b/>
          <w:color w:val="69747A"/>
        </w:rPr>
        <w:t>Identification</w:t>
      </w:r>
      <w:r w:rsidRPr="00C230AC">
        <w:t xml:space="preserve"> </w:t>
      </w:r>
      <w:r w:rsidR="008E185C" w:rsidRPr="00C230AC">
        <w:t>and authentication of</w:t>
      </w:r>
      <w:r w:rsidRPr="00C230AC">
        <w:t xml:space="preserve"> Child Zone Manager</w:t>
      </w:r>
      <w:bookmarkEnd w:id="16"/>
    </w:p>
    <w:p w14:paraId="56F02C02" w14:textId="77777777" w:rsidR="00C91ED2" w:rsidRDefault="00C230AC" w:rsidP="00C91ED2">
      <w:r>
        <w:t>ARI Registry Services</w:t>
      </w:r>
      <w:r w:rsidR="00C91ED2">
        <w:t xml:space="preserve"> does not conduct any identification or authentication of the child zone manager. This is the responsibility of the Reseller.</w:t>
      </w:r>
    </w:p>
    <w:p w14:paraId="56D531DA" w14:textId="77777777" w:rsidR="00C91ED2" w:rsidRDefault="00C91ED2" w:rsidP="00746E1F">
      <w:pPr>
        <w:pStyle w:val="Heading2"/>
      </w:pPr>
      <w:bookmarkStart w:id="17" w:name="_Toc393899455"/>
      <w:r>
        <w:t>Registration of Delegation Signing (DS) Resource Records</w:t>
      </w:r>
      <w:bookmarkEnd w:id="17"/>
    </w:p>
    <w:p w14:paraId="4BE64BF7" w14:textId="77777777" w:rsidR="00C91ED2" w:rsidRDefault="00C91ED2" w:rsidP="00C91ED2">
      <w:r>
        <w:t xml:space="preserve">The chain-of-trust to the child zone is established by publishing a signed DS record into the relevant </w:t>
      </w:r>
      <w:r w:rsidR="00CF422D">
        <w:t xml:space="preserve">parent </w:t>
      </w:r>
      <w:r>
        <w:t xml:space="preserve">zone. Method to submit DS records </w:t>
      </w:r>
      <w:r w:rsidR="00CF422D">
        <w:t>into the relevant zone are registry dependent. Please consult with your Registrar for more information</w:t>
      </w:r>
      <w:r>
        <w:t>.</w:t>
      </w:r>
    </w:p>
    <w:p w14:paraId="5CFD1F6A" w14:textId="77777777" w:rsidR="00C91ED2" w:rsidRDefault="00C91ED2" w:rsidP="00746E1F">
      <w:pPr>
        <w:pStyle w:val="Heading2"/>
      </w:pPr>
      <w:bookmarkStart w:id="18" w:name="_Toc393898737"/>
      <w:bookmarkStart w:id="19" w:name="_Toc393898738"/>
      <w:bookmarkStart w:id="20" w:name="_Toc393899456"/>
      <w:bookmarkEnd w:id="18"/>
      <w:bookmarkEnd w:id="19"/>
      <w:r>
        <w:t xml:space="preserve">Method </w:t>
      </w:r>
      <w:r w:rsidR="000126B6">
        <w:t xml:space="preserve">to prove possession </w:t>
      </w:r>
      <w:r>
        <w:t>of Private Key</w:t>
      </w:r>
      <w:bookmarkEnd w:id="20"/>
    </w:p>
    <w:p w14:paraId="75AB19CB" w14:textId="77777777" w:rsidR="00C91ED2" w:rsidRDefault="00C91ED2" w:rsidP="00C91ED2">
      <w:r>
        <w:t xml:space="preserve">Authentication of the DS record to be inserted into the hosted zones is the sole responsibility of the Reseller or Registrant. </w:t>
      </w:r>
      <w:r w:rsidR="00C230AC">
        <w:t>ARI Registry Services</w:t>
      </w:r>
      <w:r>
        <w:t xml:space="preserve"> will publish </w:t>
      </w:r>
      <w:r w:rsidR="008169B1">
        <w:t>whatever</w:t>
      </w:r>
      <w:r>
        <w:t xml:space="preserve"> information is supplied to us by an appropriately authenticated Reseller.</w:t>
      </w:r>
    </w:p>
    <w:p w14:paraId="40097D5A" w14:textId="77777777" w:rsidR="00C91ED2" w:rsidRDefault="00C91ED2" w:rsidP="00746E1F">
      <w:pPr>
        <w:pStyle w:val="Heading2"/>
      </w:pPr>
      <w:bookmarkStart w:id="21" w:name="_Toc393899457"/>
      <w:r>
        <w:t>Removal of DS Resource Record</w:t>
      </w:r>
      <w:bookmarkEnd w:id="21"/>
    </w:p>
    <w:p w14:paraId="471AC23B" w14:textId="77777777" w:rsidR="00C91ED2" w:rsidRDefault="00C91ED2" w:rsidP="00C91ED2">
      <w:r>
        <w:t>The Reseller uses the API interface to remove the DS record.</w:t>
      </w:r>
    </w:p>
    <w:p w14:paraId="689A37C9" w14:textId="77777777" w:rsidR="00C91ED2" w:rsidRDefault="00C91ED2" w:rsidP="00746E1F">
      <w:pPr>
        <w:pStyle w:val="Heading1"/>
      </w:pPr>
      <w:bookmarkStart w:id="22" w:name="_Toc393899458"/>
      <w:r>
        <w:lastRenderedPageBreak/>
        <w:t>Facility,</w:t>
      </w:r>
      <w:r w:rsidR="000126B6">
        <w:t xml:space="preserve"> management and operational controls</w:t>
      </w:r>
      <w:bookmarkEnd w:id="22"/>
    </w:p>
    <w:p w14:paraId="7F5AF880" w14:textId="77777777" w:rsidR="00C91ED2" w:rsidRDefault="00C91ED2" w:rsidP="00746E1F">
      <w:pPr>
        <w:pStyle w:val="Heading2"/>
      </w:pPr>
      <w:bookmarkStart w:id="23" w:name="_Toc393899459"/>
      <w:r>
        <w:t xml:space="preserve">Physical </w:t>
      </w:r>
      <w:r w:rsidR="000126B6">
        <w:t>controls</w:t>
      </w:r>
      <w:bookmarkEnd w:id="23"/>
    </w:p>
    <w:p w14:paraId="5FFC4893" w14:textId="77777777" w:rsidR="00C91ED2" w:rsidRDefault="00C91ED2" w:rsidP="00746E1F">
      <w:pPr>
        <w:pStyle w:val="Heading3"/>
      </w:pPr>
      <w:r>
        <w:t xml:space="preserve">Site </w:t>
      </w:r>
      <w:r w:rsidR="000126B6">
        <w:t xml:space="preserve">location </w:t>
      </w:r>
      <w:r>
        <w:t xml:space="preserve">and </w:t>
      </w:r>
      <w:r w:rsidR="000126B6">
        <w:t>construction</w:t>
      </w:r>
    </w:p>
    <w:p w14:paraId="6C7915D4" w14:textId="77777777" w:rsidR="00C91ED2" w:rsidRDefault="00C91ED2" w:rsidP="00C91ED2">
      <w:r>
        <w:t>The architecture consists of a primary site, a secondary site, and geographically dispersed DNS sites. The components at the secondary site are identical to those at the primary site.</w:t>
      </w:r>
    </w:p>
    <w:p w14:paraId="7C474B77" w14:textId="77777777" w:rsidR="00C91ED2" w:rsidRDefault="00C230AC" w:rsidP="00C91ED2">
      <w:r>
        <w:t>ARI Registry Services</w:t>
      </w:r>
      <w:r w:rsidR="00C91ED2">
        <w:t xml:space="preserve"> chose data centres for operations after carrying out stringent checks and visits on a large number of available providers. Each data centre provides the following minimum set of requirements:</w:t>
      </w:r>
    </w:p>
    <w:p w14:paraId="56271255" w14:textId="77777777" w:rsidR="00C91ED2" w:rsidRDefault="00C91ED2" w:rsidP="008169B1">
      <w:pPr>
        <w:pStyle w:val="BulletedList"/>
      </w:pPr>
      <w:r>
        <w:t>Redundant Power Feed</w:t>
      </w:r>
    </w:p>
    <w:p w14:paraId="33F73BB1" w14:textId="77777777" w:rsidR="00C91ED2" w:rsidRDefault="00C91ED2" w:rsidP="008169B1">
      <w:pPr>
        <w:pStyle w:val="BulletedList"/>
      </w:pPr>
      <w:r>
        <w:t>Un-interruptible Power Supply (minimum 30 minutes)</w:t>
      </w:r>
    </w:p>
    <w:p w14:paraId="2EB9D5F6" w14:textId="77777777" w:rsidR="00C91ED2" w:rsidRDefault="00C91ED2" w:rsidP="008169B1">
      <w:pPr>
        <w:pStyle w:val="BulletedList"/>
      </w:pPr>
      <w:r>
        <w:t xml:space="preserve">Backup Power source (generator) </w:t>
      </w:r>
    </w:p>
    <w:p w14:paraId="2A51FDFC" w14:textId="77777777" w:rsidR="00C91ED2" w:rsidRDefault="00C91ED2" w:rsidP="008169B1">
      <w:pPr>
        <w:pStyle w:val="BulletedList"/>
      </w:pPr>
      <w:r>
        <w:t>Fire Detection System (High Sensitivity Smoke Detectors)</w:t>
      </w:r>
    </w:p>
    <w:p w14:paraId="26896831" w14:textId="77777777" w:rsidR="00C91ED2" w:rsidRDefault="00C91ED2" w:rsidP="008169B1">
      <w:pPr>
        <w:pStyle w:val="BulletedList"/>
      </w:pPr>
      <w:r>
        <w:t>Fire Suppression System</w:t>
      </w:r>
    </w:p>
    <w:p w14:paraId="006EE9C2" w14:textId="77777777" w:rsidR="00C91ED2" w:rsidRDefault="00C91ED2" w:rsidP="008169B1">
      <w:pPr>
        <w:pStyle w:val="BulletedList"/>
      </w:pPr>
      <w:r>
        <w:t>Water Detection System</w:t>
      </w:r>
    </w:p>
    <w:p w14:paraId="3A0A75AB" w14:textId="77777777" w:rsidR="00C91ED2" w:rsidRDefault="00C91ED2" w:rsidP="008169B1">
      <w:pPr>
        <w:pStyle w:val="BulletedList"/>
      </w:pPr>
      <w:r>
        <w:t>Multiple (Diverse) Internet Links</w:t>
      </w:r>
    </w:p>
    <w:p w14:paraId="3E50F1D2" w14:textId="77777777" w:rsidR="00C91ED2" w:rsidRDefault="00C91ED2" w:rsidP="008169B1">
      <w:pPr>
        <w:pStyle w:val="BulletedList"/>
      </w:pPr>
      <w:r>
        <w:t>Stringent Physical Security (On-site security personnel, bio-metric access control)</w:t>
      </w:r>
    </w:p>
    <w:p w14:paraId="4259DC48" w14:textId="77777777" w:rsidR="00C91ED2" w:rsidRDefault="00C91ED2" w:rsidP="008169B1">
      <w:pPr>
        <w:pStyle w:val="BulletedList"/>
      </w:pPr>
      <w:r>
        <w:t>24</w:t>
      </w:r>
      <w:r w:rsidR="008169B1">
        <w:t>/</w:t>
      </w:r>
      <w:r>
        <w:t>7 Access Availability</w:t>
      </w:r>
    </w:p>
    <w:p w14:paraId="0C648B94" w14:textId="77777777" w:rsidR="00C91ED2" w:rsidRDefault="00C91ED2" w:rsidP="008169B1">
      <w:pPr>
        <w:pStyle w:val="BulletedList"/>
      </w:pPr>
      <w:r>
        <w:t>Robust Cooling System (HVAC)</w:t>
      </w:r>
    </w:p>
    <w:p w14:paraId="084B62F1" w14:textId="77777777" w:rsidR="00C91ED2" w:rsidRDefault="00C91ED2" w:rsidP="008169B1">
      <w:pPr>
        <w:pStyle w:val="BulletedList"/>
      </w:pPr>
      <w:r>
        <w:t>Real Time/Pro-active Power &amp; Environmental Monitoring</w:t>
      </w:r>
    </w:p>
    <w:p w14:paraId="4F1F778A" w14:textId="77777777" w:rsidR="00C91ED2" w:rsidRDefault="00C91ED2" w:rsidP="00746E1F">
      <w:pPr>
        <w:pStyle w:val="Heading3"/>
      </w:pPr>
      <w:r>
        <w:t xml:space="preserve">Physical </w:t>
      </w:r>
      <w:r w:rsidR="000126B6">
        <w:t>access</w:t>
      </w:r>
    </w:p>
    <w:p w14:paraId="0539C79F" w14:textId="77777777" w:rsidR="00C91ED2" w:rsidRDefault="00C91ED2" w:rsidP="00C91ED2">
      <w:r>
        <w:t xml:space="preserve">Access to all systems at each data </w:t>
      </w:r>
      <w:r w:rsidR="008169B1">
        <w:t xml:space="preserve">centre is severely restricted. </w:t>
      </w:r>
      <w:r>
        <w:t>Equipment is located in private locked racks and keys to these are only given out to authorised administrators as part of stringent data centre security procedures.</w:t>
      </w:r>
    </w:p>
    <w:p w14:paraId="14ABD41D" w14:textId="77777777" w:rsidR="00C91ED2" w:rsidRDefault="00C91ED2" w:rsidP="00C91ED2">
      <w:r>
        <w:t>Remote environment surveillance is employed, including cameras and entry alarms.</w:t>
      </w:r>
    </w:p>
    <w:p w14:paraId="1EF51C9A" w14:textId="77777777" w:rsidR="00C91ED2" w:rsidRDefault="00C91ED2" w:rsidP="00C91ED2">
      <w:r>
        <w:t>In addition, direct physical access to equipment is monitored and controlled as an un-trusted interface, login sessions are not permitted to idle for long periods, and network port security is employed to minimise the opportunity for a direct network connection to be used as a security threat vector.</w:t>
      </w:r>
    </w:p>
    <w:p w14:paraId="3C56FF09" w14:textId="77777777" w:rsidR="00C91ED2" w:rsidRDefault="00C91ED2" w:rsidP="00746E1F">
      <w:pPr>
        <w:pStyle w:val="Heading3"/>
      </w:pPr>
      <w:r>
        <w:lastRenderedPageBreak/>
        <w:t xml:space="preserve">Power and </w:t>
      </w:r>
      <w:r w:rsidR="000126B6">
        <w:t>air-conditioning</w:t>
      </w:r>
    </w:p>
    <w:p w14:paraId="7082D3DC" w14:textId="77777777" w:rsidR="00C91ED2" w:rsidRDefault="00C91ED2" w:rsidP="00C91ED2">
      <w:r>
        <w:t xml:space="preserve">N+1 power is utilised at all selected data centres to maximise uptime availability. Uninterruptible Power Supply (UPS) systems are used to prevent power spikes, surges, and brownouts, and redundant backup diesel generators provide additional runtime. Alerts are set on all power provision systems to allow </w:t>
      </w:r>
      <w:r w:rsidR="00C230AC">
        <w:t>ARI Registry Services</w:t>
      </w:r>
      <w:r>
        <w:t xml:space="preserve"> to begin failover preparation in the event of a potential power provision issue to ensure a smooth and controlled failover if required.</w:t>
      </w:r>
    </w:p>
    <w:p w14:paraId="660685B9" w14:textId="77777777" w:rsidR="00C91ED2" w:rsidRDefault="00C91ED2" w:rsidP="00C91ED2">
      <w:r>
        <w:t>Similarly N+1 monitored air conditioning at data centres is configured to provide maximum temperature control for the installed equipment in order to provide a stable operating environment.</w:t>
      </w:r>
    </w:p>
    <w:p w14:paraId="2344EC24" w14:textId="77777777" w:rsidR="00C91ED2" w:rsidRDefault="00C91ED2" w:rsidP="00746E1F">
      <w:pPr>
        <w:pStyle w:val="Heading3"/>
      </w:pPr>
      <w:r>
        <w:t xml:space="preserve">Water </w:t>
      </w:r>
      <w:r w:rsidR="000126B6">
        <w:t>exposures</w:t>
      </w:r>
    </w:p>
    <w:p w14:paraId="2623E411" w14:textId="77777777" w:rsidR="00C91ED2" w:rsidRDefault="00C230AC" w:rsidP="00C91ED2">
      <w:r>
        <w:t>ARI Registry Services</w:t>
      </w:r>
      <w:r w:rsidR="00C91ED2">
        <w:t xml:space="preserve"> has implemented reasonable measures for flood detection and protection at its sites, as well as having a key selection criterion for sites that they be in areas which are not likely to suffer flooding.</w:t>
      </w:r>
    </w:p>
    <w:p w14:paraId="49F1227D" w14:textId="77777777" w:rsidR="00C91ED2" w:rsidRDefault="00C91ED2" w:rsidP="00746E1F">
      <w:pPr>
        <w:pStyle w:val="Heading3"/>
      </w:pPr>
      <w:r>
        <w:t xml:space="preserve">Fire </w:t>
      </w:r>
      <w:r w:rsidR="000126B6">
        <w:t>prevention and protection</w:t>
      </w:r>
    </w:p>
    <w:p w14:paraId="42C4E5BC" w14:textId="77777777" w:rsidR="00C91ED2" w:rsidRDefault="00C91ED2" w:rsidP="00C91ED2">
      <w:r>
        <w:t>Fire protection in each data centre is world-class, with very early smoke detection apparatus installed and set as one element of a multi-stage, human controlled multi-zone dry-pipe, double-interlock, pre-action fire suppression system in a configuration that complies with local regulations and industry best practice.</w:t>
      </w:r>
    </w:p>
    <w:p w14:paraId="16AE2C59" w14:textId="77777777" w:rsidR="00C91ED2" w:rsidRDefault="00C91ED2" w:rsidP="00746E1F">
      <w:pPr>
        <w:pStyle w:val="Heading3"/>
      </w:pPr>
      <w:r>
        <w:t xml:space="preserve">Media </w:t>
      </w:r>
      <w:r w:rsidR="000126B6">
        <w:t>storage</w:t>
      </w:r>
    </w:p>
    <w:p w14:paraId="32E81E03" w14:textId="77777777" w:rsidR="00C91ED2" w:rsidRDefault="00C91ED2" w:rsidP="00C91ED2">
      <w:r>
        <w:t xml:space="preserve">Sensitive media is stored offsite securely and is protected by access restrictions. Such media is reasonably protected from fire, water and other disastrous environmental elements. </w:t>
      </w:r>
    </w:p>
    <w:p w14:paraId="0DD41E1A" w14:textId="77777777" w:rsidR="00C91ED2" w:rsidRDefault="00C91ED2" w:rsidP="00746E1F">
      <w:pPr>
        <w:pStyle w:val="Heading3"/>
      </w:pPr>
      <w:bookmarkStart w:id="24" w:name="_Ref393378752"/>
      <w:r>
        <w:t xml:space="preserve">Waste </w:t>
      </w:r>
      <w:r w:rsidR="000126B6">
        <w:t>disposal</w:t>
      </w:r>
      <w:bookmarkEnd w:id="24"/>
    </w:p>
    <w:p w14:paraId="1D938A16" w14:textId="77777777" w:rsidR="00C91ED2" w:rsidRDefault="00C91ED2" w:rsidP="00C91ED2">
      <w:r>
        <w:t>Sensitive documents are shredded before disposal. Where sensitive data is stored electronically, appropriate means are used to render the data unsalvageable prior to disposal.</w:t>
      </w:r>
    </w:p>
    <w:p w14:paraId="40254223" w14:textId="77777777" w:rsidR="00C91ED2" w:rsidRDefault="00C91ED2" w:rsidP="00746E1F">
      <w:pPr>
        <w:pStyle w:val="Heading3"/>
      </w:pPr>
      <w:r>
        <w:t xml:space="preserve">Off-site </w:t>
      </w:r>
      <w:r w:rsidR="000126B6">
        <w:t>backup</w:t>
      </w:r>
    </w:p>
    <w:p w14:paraId="706711E0" w14:textId="77777777" w:rsidR="00C91ED2" w:rsidRDefault="00C91ED2" w:rsidP="00C91ED2">
      <w:r>
        <w:t>DNSSEC components and necessary data is stored off-site regularly as part of backup and disaster recovery. Such data is protected by reasonably secure means and has access restrictions that are similar to those implemented for online systems and data.</w:t>
      </w:r>
    </w:p>
    <w:p w14:paraId="3D25C46C" w14:textId="77777777" w:rsidR="00C91ED2" w:rsidRDefault="00C91ED2" w:rsidP="00746E1F">
      <w:pPr>
        <w:pStyle w:val="Heading2"/>
      </w:pPr>
      <w:bookmarkStart w:id="25" w:name="_Toc393899460"/>
      <w:r>
        <w:lastRenderedPageBreak/>
        <w:t>Procedural controls</w:t>
      </w:r>
      <w:bookmarkEnd w:id="25"/>
    </w:p>
    <w:p w14:paraId="6CED3B6C" w14:textId="77777777" w:rsidR="00C91ED2" w:rsidRDefault="00C91ED2" w:rsidP="00746E1F">
      <w:pPr>
        <w:pStyle w:val="Heading3"/>
      </w:pPr>
      <w:bookmarkStart w:id="26" w:name="_Ref393378739"/>
      <w:r>
        <w:t xml:space="preserve">Trusted </w:t>
      </w:r>
      <w:r w:rsidR="000126B6">
        <w:t>roles</w:t>
      </w:r>
      <w:bookmarkEnd w:id="26"/>
    </w:p>
    <w:p w14:paraId="640D966B" w14:textId="77777777" w:rsidR="00C91ED2" w:rsidRDefault="00C91ED2" w:rsidP="00C91ED2">
      <w:r>
        <w:t xml:space="preserve">The following table presents all procedures that </w:t>
      </w:r>
      <w:r w:rsidR="00C230AC">
        <w:t>ARI Registry Services</w:t>
      </w:r>
      <w:r>
        <w:t xml:space="preserve"> has implemented for providing DNSSEC services for the DiscoveryDNS Reseller DNS system. These procedures require corresponding roles as below:</w:t>
      </w:r>
    </w:p>
    <w:tbl>
      <w:tblPr>
        <w:tblStyle w:val="Template1"/>
        <w:tblW w:w="8505" w:type="dxa"/>
        <w:tblLook w:val="04A0" w:firstRow="1" w:lastRow="0" w:firstColumn="1" w:lastColumn="0" w:noHBand="0" w:noVBand="1"/>
      </w:tblPr>
      <w:tblGrid>
        <w:gridCol w:w="2835"/>
        <w:gridCol w:w="5670"/>
      </w:tblGrid>
      <w:tr w:rsidR="008169B1" w:rsidRPr="00C91ED2" w14:paraId="63A34E3D" w14:textId="77777777" w:rsidTr="001D65FD">
        <w:trPr>
          <w:cnfStyle w:val="100000000000" w:firstRow="1" w:lastRow="0" w:firstColumn="0" w:lastColumn="0" w:oddVBand="0" w:evenVBand="0" w:oddHBand="0" w:evenHBand="0" w:firstRowFirstColumn="0" w:firstRowLastColumn="0" w:lastRowFirstColumn="0" w:lastRowLastColumn="0"/>
        </w:trPr>
        <w:tc>
          <w:tcPr>
            <w:tcW w:w="2835" w:type="dxa"/>
          </w:tcPr>
          <w:p w14:paraId="78506E32" w14:textId="77777777" w:rsidR="008169B1" w:rsidRPr="00F26191" w:rsidRDefault="008169B1" w:rsidP="008169B1">
            <w:pPr>
              <w:pStyle w:val="Table-Header"/>
            </w:pPr>
            <w:r w:rsidRPr="00F26191">
              <w:t>Procedure</w:t>
            </w:r>
          </w:p>
        </w:tc>
        <w:tc>
          <w:tcPr>
            <w:tcW w:w="5670" w:type="dxa"/>
          </w:tcPr>
          <w:p w14:paraId="40A06083" w14:textId="77777777" w:rsidR="008169B1" w:rsidRPr="00F26191" w:rsidRDefault="008169B1" w:rsidP="008169B1">
            <w:pPr>
              <w:pStyle w:val="Table-Header"/>
            </w:pPr>
            <w:r w:rsidRPr="00F26191">
              <w:t>Roles</w:t>
            </w:r>
          </w:p>
        </w:tc>
      </w:tr>
      <w:tr w:rsidR="008169B1" w:rsidRPr="00C91ED2" w14:paraId="26FED110" w14:textId="77777777" w:rsidTr="008169B1">
        <w:trPr>
          <w:trHeight w:val="113"/>
        </w:trPr>
        <w:tc>
          <w:tcPr>
            <w:tcW w:w="2835" w:type="dxa"/>
            <w:shd w:val="clear" w:color="auto" w:fill="BFBFBF" w:themeFill="background1" w:themeFillShade="BF"/>
          </w:tcPr>
          <w:p w14:paraId="0AFD7366" w14:textId="77777777" w:rsidR="008169B1" w:rsidRPr="00F26191" w:rsidRDefault="008169B1" w:rsidP="008169B1">
            <w:pPr>
              <w:pStyle w:val="Table-Header"/>
            </w:pPr>
            <w:r w:rsidRPr="00F26191">
              <w:t>Key Rollover</w:t>
            </w:r>
          </w:p>
        </w:tc>
        <w:tc>
          <w:tcPr>
            <w:tcW w:w="5670" w:type="dxa"/>
            <w:shd w:val="clear" w:color="auto" w:fill="BFBFBF" w:themeFill="background1" w:themeFillShade="BF"/>
          </w:tcPr>
          <w:p w14:paraId="3840BF7C" w14:textId="77777777" w:rsidR="008169B1" w:rsidRPr="00F26191" w:rsidRDefault="008169B1" w:rsidP="008169B1">
            <w:pPr>
              <w:pStyle w:val="Table-Header"/>
            </w:pPr>
          </w:p>
        </w:tc>
      </w:tr>
      <w:tr w:rsidR="008169B1" w:rsidRPr="00C91ED2" w14:paraId="2AF23ACE" w14:textId="77777777" w:rsidTr="001D65FD">
        <w:trPr>
          <w:trHeight w:val="113"/>
        </w:trPr>
        <w:tc>
          <w:tcPr>
            <w:tcW w:w="2835" w:type="dxa"/>
          </w:tcPr>
          <w:p w14:paraId="18A72490" w14:textId="77777777" w:rsidR="008169B1" w:rsidRPr="008169B1" w:rsidRDefault="008169B1" w:rsidP="008169B1">
            <w:pPr>
              <w:pStyle w:val="Table-Text"/>
            </w:pPr>
            <w:r w:rsidRPr="008169B1">
              <w:t>Key creation</w:t>
            </w:r>
          </w:p>
        </w:tc>
        <w:tc>
          <w:tcPr>
            <w:tcW w:w="5670" w:type="dxa"/>
          </w:tcPr>
          <w:p w14:paraId="5F32624E" w14:textId="77777777" w:rsidR="008169B1" w:rsidRPr="008169B1" w:rsidRDefault="008169B1" w:rsidP="008169B1">
            <w:pPr>
              <w:pStyle w:val="Table-Text"/>
            </w:pPr>
            <w:r w:rsidRPr="008169B1">
              <w:t>Automated by the Reseller System</w:t>
            </w:r>
          </w:p>
        </w:tc>
      </w:tr>
      <w:tr w:rsidR="008169B1" w:rsidRPr="00C91ED2" w14:paraId="2A48B5B7" w14:textId="77777777" w:rsidTr="001D65FD">
        <w:trPr>
          <w:trHeight w:val="113"/>
        </w:trPr>
        <w:tc>
          <w:tcPr>
            <w:tcW w:w="2835" w:type="dxa"/>
          </w:tcPr>
          <w:p w14:paraId="29C6BCF7" w14:textId="77777777" w:rsidR="008169B1" w:rsidRPr="008169B1" w:rsidRDefault="008169B1" w:rsidP="008169B1">
            <w:pPr>
              <w:pStyle w:val="Table-Text"/>
            </w:pPr>
            <w:r w:rsidRPr="008169B1">
              <w:t>Disposal of old keys</w:t>
            </w:r>
          </w:p>
        </w:tc>
        <w:tc>
          <w:tcPr>
            <w:tcW w:w="5670" w:type="dxa"/>
          </w:tcPr>
          <w:p w14:paraId="484C1830" w14:textId="77777777" w:rsidR="008169B1" w:rsidRPr="008169B1" w:rsidRDefault="008169B1" w:rsidP="008169B1">
            <w:pPr>
              <w:pStyle w:val="Table-Text"/>
            </w:pPr>
            <w:r w:rsidRPr="008169B1">
              <w:t>Automated by the Reseller System</w:t>
            </w:r>
          </w:p>
        </w:tc>
      </w:tr>
      <w:tr w:rsidR="008169B1" w:rsidRPr="00C91ED2" w14:paraId="74B8CF49" w14:textId="77777777" w:rsidTr="001D65FD">
        <w:trPr>
          <w:trHeight w:val="113"/>
        </w:trPr>
        <w:tc>
          <w:tcPr>
            <w:tcW w:w="2835" w:type="dxa"/>
          </w:tcPr>
          <w:p w14:paraId="427003DF" w14:textId="77777777" w:rsidR="008169B1" w:rsidRPr="008169B1" w:rsidRDefault="008169B1" w:rsidP="008169B1">
            <w:pPr>
              <w:pStyle w:val="Table-Text"/>
            </w:pPr>
            <w:r w:rsidRPr="008169B1">
              <w:t>KSK rollover</w:t>
            </w:r>
          </w:p>
        </w:tc>
        <w:tc>
          <w:tcPr>
            <w:tcW w:w="5670" w:type="dxa"/>
          </w:tcPr>
          <w:p w14:paraId="5E516C69" w14:textId="77777777" w:rsidR="008169B1" w:rsidRPr="008169B1" w:rsidRDefault="008169B1" w:rsidP="008169B1">
            <w:pPr>
              <w:pStyle w:val="Table-Text"/>
            </w:pPr>
            <w:r w:rsidRPr="008169B1">
              <w:t>Not Supported</w:t>
            </w:r>
          </w:p>
        </w:tc>
      </w:tr>
    </w:tbl>
    <w:p w14:paraId="70F506DF" w14:textId="77777777" w:rsidR="00C91ED2" w:rsidRDefault="00C91ED2" w:rsidP="00746E1F">
      <w:pPr>
        <w:pStyle w:val="Heading3"/>
      </w:pPr>
      <w:r>
        <w:t xml:space="preserve">Number </w:t>
      </w:r>
      <w:r w:rsidR="000126B6">
        <w:t>of persons required per task</w:t>
      </w:r>
    </w:p>
    <w:p w14:paraId="031593D3" w14:textId="77777777" w:rsidR="00C91ED2" w:rsidRDefault="00C91ED2" w:rsidP="00C91ED2">
      <w:r>
        <w:t>No human intervention is required.</w:t>
      </w:r>
    </w:p>
    <w:p w14:paraId="6DD4AE09" w14:textId="77777777" w:rsidR="00C91ED2" w:rsidRDefault="00C91ED2" w:rsidP="00746E1F">
      <w:pPr>
        <w:pStyle w:val="Heading3"/>
      </w:pPr>
      <w:r>
        <w:t>Identification and authentication for each role</w:t>
      </w:r>
    </w:p>
    <w:p w14:paraId="13258BCE" w14:textId="77777777" w:rsidR="00C91ED2" w:rsidRDefault="00C230AC" w:rsidP="00C91ED2">
      <w:r>
        <w:t>ARI Registry Services</w:t>
      </w:r>
      <w:r w:rsidR="00C91ED2">
        <w:t xml:space="preserve"> requires all personnel dealing with secure DNSSEC material and systems to have completed a National Police Check with the Australian Federal Police. </w:t>
      </w:r>
      <w:r>
        <w:t>ARI Registry Services</w:t>
      </w:r>
      <w:r w:rsidR="00C91ED2">
        <w:t xml:space="preserve"> reserves the right to interpret the findings of the National Police Check equitably with respect to the secure nature of this DNSSEC implementation as covered by the </w:t>
      </w:r>
      <w:r>
        <w:t>ARI Registry Services</w:t>
      </w:r>
      <w:r w:rsidR="00C91ED2">
        <w:t xml:space="preserve"> Human Resources Policy. </w:t>
      </w:r>
    </w:p>
    <w:p w14:paraId="2271240C" w14:textId="77777777" w:rsidR="00C91ED2" w:rsidRDefault="000126B6" w:rsidP="00746E1F">
      <w:pPr>
        <w:pStyle w:val="Heading3"/>
      </w:pPr>
      <w:r>
        <w:t>Tasks requiring separation of duties</w:t>
      </w:r>
    </w:p>
    <w:p w14:paraId="69809B67" w14:textId="77777777" w:rsidR="00C91ED2" w:rsidRDefault="00C91ED2" w:rsidP="00C91ED2">
      <w:r>
        <w:t xml:space="preserve">Tasks that are part of a Key Rollover require separation of duties. Please refer to Section </w:t>
      </w:r>
      <w:r w:rsidR="009F78ED">
        <w:fldChar w:fldCharType="begin"/>
      </w:r>
      <w:r w:rsidR="009F78ED">
        <w:instrText xml:space="preserve"> REF _Ref393378739 \r \h </w:instrText>
      </w:r>
      <w:r w:rsidR="009F78ED">
        <w:fldChar w:fldCharType="separate"/>
      </w:r>
      <w:r w:rsidR="00C61396">
        <w:t>4.2.1</w:t>
      </w:r>
      <w:r w:rsidR="009F78ED">
        <w:fldChar w:fldCharType="end"/>
      </w:r>
      <w:r>
        <w:t xml:space="preserve"> for further information.</w:t>
      </w:r>
    </w:p>
    <w:p w14:paraId="05D69D5B" w14:textId="77777777" w:rsidR="00C91ED2" w:rsidRDefault="00C91ED2" w:rsidP="00746E1F">
      <w:pPr>
        <w:pStyle w:val="Heading2"/>
      </w:pPr>
      <w:bookmarkStart w:id="27" w:name="_Toc393899461"/>
      <w:r>
        <w:t xml:space="preserve">Personnel </w:t>
      </w:r>
      <w:r w:rsidR="000126B6">
        <w:t>c</w:t>
      </w:r>
      <w:r>
        <w:t>ontrols</w:t>
      </w:r>
      <w:bookmarkEnd w:id="27"/>
    </w:p>
    <w:p w14:paraId="155F64DB" w14:textId="77777777" w:rsidR="00C91ED2" w:rsidRDefault="00C91ED2" w:rsidP="00746E1F">
      <w:pPr>
        <w:pStyle w:val="Heading3"/>
      </w:pPr>
      <w:r>
        <w:t xml:space="preserve">Qualifications, </w:t>
      </w:r>
      <w:r w:rsidR="000126B6">
        <w:t>e</w:t>
      </w:r>
      <w:r>
        <w:t xml:space="preserve">xperience, and </w:t>
      </w:r>
      <w:r w:rsidR="000126B6">
        <w:t>c</w:t>
      </w:r>
      <w:r>
        <w:t xml:space="preserve">learance </w:t>
      </w:r>
      <w:r w:rsidR="000126B6">
        <w:t>r</w:t>
      </w:r>
      <w:r>
        <w:t>equirements</w:t>
      </w:r>
    </w:p>
    <w:p w14:paraId="07ACF343" w14:textId="77777777" w:rsidR="00C91ED2" w:rsidRDefault="00C91ED2" w:rsidP="00C91ED2">
      <w:r>
        <w:t>Each person who fulfils a DNSSEC role must:</w:t>
      </w:r>
    </w:p>
    <w:p w14:paraId="10FD12AE" w14:textId="77777777" w:rsidR="00C91ED2" w:rsidRDefault="00C91ED2" w:rsidP="00EA254B">
      <w:pPr>
        <w:pStyle w:val="BulletedList"/>
      </w:pPr>
      <w:r>
        <w:t xml:space="preserve">Be employed full time by </w:t>
      </w:r>
      <w:r w:rsidR="00C230AC">
        <w:t>ARI Registry Services</w:t>
      </w:r>
    </w:p>
    <w:p w14:paraId="57C25FAC" w14:textId="77777777" w:rsidR="00C91ED2" w:rsidRDefault="00C91ED2" w:rsidP="00EA254B">
      <w:pPr>
        <w:pStyle w:val="BulletedList"/>
      </w:pPr>
      <w:r>
        <w:t>Not be within their initial employment probation period</w:t>
      </w:r>
    </w:p>
    <w:p w14:paraId="56DD27BE" w14:textId="77777777" w:rsidR="00C91ED2" w:rsidRDefault="00C91ED2" w:rsidP="00EA254B">
      <w:pPr>
        <w:pStyle w:val="BulletedList"/>
      </w:pPr>
      <w:r>
        <w:t>Have completed a National Police Check wit</w:t>
      </w:r>
      <w:r w:rsidR="00EA254B">
        <w:t>h the Australian Federal Police</w:t>
      </w:r>
    </w:p>
    <w:p w14:paraId="7D4A9131" w14:textId="77777777" w:rsidR="00C91ED2" w:rsidRDefault="00C91ED2" w:rsidP="00746E1F">
      <w:pPr>
        <w:pStyle w:val="Heading3"/>
      </w:pPr>
      <w:r>
        <w:lastRenderedPageBreak/>
        <w:t xml:space="preserve">Background </w:t>
      </w:r>
      <w:r w:rsidR="000126B6">
        <w:t>c</w:t>
      </w:r>
      <w:r>
        <w:t xml:space="preserve">heck </w:t>
      </w:r>
      <w:r w:rsidR="000126B6">
        <w:t>p</w:t>
      </w:r>
      <w:r>
        <w:t>rocedures</w:t>
      </w:r>
    </w:p>
    <w:p w14:paraId="30B0F798" w14:textId="77777777" w:rsidR="00C91ED2" w:rsidRDefault="00C91ED2" w:rsidP="00C91ED2">
      <w:r>
        <w:t xml:space="preserve">A National Police Check conducted by the Australian Federal Police must be completed prior to taking part in DNSSEC tasks. </w:t>
      </w:r>
    </w:p>
    <w:p w14:paraId="10174030" w14:textId="77777777" w:rsidR="00C91ED2" w:rsidRDefault="00C91ED2" w:rsidP="00746E1F">
      <w:pPr>
        <w:pStyle w:val="Heading3"/>
      </w:pPr>
      <w:r>
        <w:t xml:space="preserve">Training </w:t>
      </w:r>
      <w:r w:rsidR="000126B6">
        <w:t>r</w:t>
      </w:r>
      <w:r>
        <w:t>equirements</w:t>
      </w:r>
    </w:p>
    <w:p w14:paraId="67062D3A" w14:textId="77777777" w:rsidR="00C91ED2" w:rsidRDefault="00C91ED2" w:rsidP="00C91ED2">
      <w:r>
        <w:t xml:space="preserve">Each person who is responsible for DNSSEC tasks must have attended an </w:t>
      </w:r>
      <w:r w:rsidR="00C230AC">
        <w:t>ARI Registry Services</w:t>
      </w:r>
      <w:r>
        <w:t xml:space="preserve"> DNSSEC training session and be fully qualified to perform that function.</w:t>
      </w:r>
    </w:p>
    <w:p w14:paraId="73020852" w14:textId="77777777" w:rsidR="00C91ED2" w:rsidRDefault="00C230AC" w:rsidP="00C91ED2">
      <w:r>
        <w:t>ARI Registry Services</w:t>
      </w:r>
      <w:r w:rsidR="00C91ED2">
        <w:t xml:space="preserve"> provides frequent retraining to its staff to assist them with keeping their skills current and enabling them to perform their job proficiently.</w:t>
      </w:r>
    </w:p>
    <w:p w14:paraId="30063477" w14:textId="77777777" w:rsidR="00C91ED2" w:rsidRDefault="00C91ED2" w:rsidP="00746E1F">
      <w:pPr>
        <w:pStyle w:val="Heading3"/>
      </w:pPr>
      <w:r>
        <w:t>Job rotation frequency and sequence</w:t>
      </w:r>
    </w:p>
    <w:p w14:paraId="79178AAD" w14:textId="77777777" w:rsidR="00C91ED2" w:rsidRDefault="00C230AC" w:rsidP="00C91ED2">
      <w:r>
        <w:t>ARI Registry Services</w:t>
      </w:r>
      <w:r w:rsidR="00C91ED2">
        <w:t xml:space="preserve"> rotates the responsibility for DNSSEC related tasks between staff </w:t>
      </w:r>
      <w:r w:rsidR="00EA254B">
        <w:t>that</w:t>
      </w:r>
      <w:r w:rsidR="00C91ED2">
        <w:t xml:space="preserve"> satisfy the skill set required to execute those tasks.</w:t>
      </w:r>
    </w:p>
    <w:p w14:paraId="172FF9B3" w14:textId="77777777" w:rsidR="00C91ED2" w:rsidRDefault="00C91ED2" w:rsidP="00746E1F">
      <w:pPr>
        <w:pStyle w:val="Heading3"/>
      </w:pPr>
      <w:r>
        <w:t>Sanctions for unauthorised actions</w:t>
      </w:r>
    </w:p>
    <w:p w14:paraId="268AFC67" w14:textId="77777777" w:rsidR="00C91ED2" w:rsidRDefault="00C230AC" w:rsidP="00C91ED2">
      <w:r>
        <w:t>ARI Registry Services</w:t>
      </w:r>
      <w:r w:rsidR="00C91ED2">
        <w:t xml:space="preserve"> will conduct investigations where it detects or is made aware of unauthorised actions on the DNSSEC environment. The company will take necessary disciplinary action should such action be warranted.</w:t>
      </w:r>
    </w:p>
    <w:p w14:paraId="3D01D3FC" w14:textId="77777777" w:rsidR="00C91ED2" w:rsidRDefault="00C91ED2" w:rsidP="00746E1F">
      <w:pPr>
        <w:pStyle w:val="Heading3"/>
      </w:pPr>
      <w:r>
        <w:t>Contracting personnel requirements</w:t>
      </w:r>
    </w:p>
    <w:p w14:paraId="0A2E38DA" w14:textId="77777777" w:rsidR="00C91ED2" w:rsidRDefault="00C91ED2" w:rsidP="00C91ED2">
      <w:r>
        <w:t>Contractors and consultants are not authorised to participate in secure DNSSEC tasks.</w:t>
      </w:r>
    </w:p>
    <w:p w14:paraId="2A47AF8E" w14:textId="77777777" w:rsidR="00C91ED2" w:rsidRDefault="00C91ED2" w:rsidP="00746E1F">
      <w:pPr>
        <w:pStyle w:val="Heading3"/>
      </w:pPr>
      <w:r>
        <w:t>Documentation supplied to personnel</w:t>
      </w:r>
    </w:p>
    <w:p w14:paraId="1B26A272" w14:textId="77777777" w:rsidR="00C91ED2" w:rsidRDefault="00C230AC" w:rsidP="00C91ED2">
      <w:r>
        <w:t>ARI Registry Services</w:t>
      </w:r>
      <w:r w:rsidR="00C91ED2">
        <w:t xml:space="preserve"> provides requisite training and support material to its staff to enable them to proficiently perform their duties. Supplied documentation is provided to staff under security controlled guidelines to ensure operational security. </w:t>
      </w:r>
    </w:p>
    <w:p w14:paraId="3432AA4F" w14:textId="77777777" w:rsidR="00C91ED2" w:rsidRDefault="00C91ED2" w:rsidP="00746E1F">
      <w:pPr>
        <w:pStyle w:val="Heading2"/>
      </w:pPr>
      <w:bookmarkStart w:id="28" w:name="_Toc393899462"/>
      <w:r>
        <w:t>Audit logging procedures</w:t>
      </w:r>
      <w:bookmarkEnd w:id="28"/>
    </w:p>
    <w:p w14:paraId="16BC69B3" w14:textId="77777777" w:rsidR="00C91ED2" w:rsidRDefault="00C91ED2" w:rsidP="00C91ED2">
      <w:r>
        <w:t xml:space="preserve">All systems deployed by </w:t>
      </w:r>
      <w:r w:rsidR="00C230AC">
        <w:t>ARI Registry Services</w:t>
      </w:r>
      <w:r>
        <w:t xml:space="preserve"> utilise audit log functionality which is coordinated centrally. Logging is used to monitor the health of systems, trace an</w:t>
      </w:r>
      <w:r w:rsidR="00EA254B">
        <w:t>y issues and conduct diagnosis.</w:t>
      </w:r>
    </w:p>
    <w:p w14:paraId="552FB910" w14:textId="77777777" w:rsidR="00C91ED2" w:rsidRDefault="00C91ED2" w:rsidP="00746E1F">
      <w:pPr>
        <w:pStyle w:val="Heading3"/>
      </w:pPr>
      <w:r>
        <w:lastRenderedPageBreak/>
        <w:t>Types of events recorded</w:t>
      </w:r>
    </w:p>
    <w:p w14:paraId="22DB8E21" w14:textId="77777777" w:rsidR="00C91ED2" w:rsidRDefault="00C91ED2" w:rsidP="00C91ED2">
      <w:r>
        <w:t>A high level categorisation of events that are recorded is as follows: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EA254B" w:rsidRPr="00C91ED2" w14:paraId="52987FCD" w14:textId="77777777" w:rsidTr="00D344AB">
        <w:trPr>
          <w:cantSplit/>
          <w:trHeight w:val="20"/>
        </w:trPr>
        <w:tc>
          <w:tcPr>
            <w:tcW w:w="2268" w:type="dxa"/>
            <w:shd w:val="clear" w:color="auto" w:fill="BFBFBF" w:themeFill="background1" w:themeFillShade="BF"/>
          </w:tcPr>
          <w:p w14:paraId="5BE8505E" w14:textId="77777777" w:rsidR="00EA254B" w:rsidRPr="002B6036" w:rsidRDefault="00EA254B" w:rsidP="00EA254B">
            <w:pPr>
              <w:pStyle w:val="Table-Header"/>
              <w:rPr>
                <w:lang w:val="en-US"/>
              </w:rPr>
            </w:pPr>
            <w:r w:rsidRPr="002B6036">
              <w:rPr>
                <w:lang w:val="en-US"/>
              </w:rPr>
              <w:t xml:space="preserve">Zone </w:t>
            </w:r>
            <w:r w:rsidR="00D344AB" w:rsidRPr="002B6036">
              <w:rPr>
                <w:lang w:val="en-US"/>
              </w:rPr>
              <w:t>File Activity</w:t>
            </w:r>
          </w:p>
        </w:tc>
        <w:tc>
          <w:tcPr>
            <w:tcW w:w="6237" w:type="dxa"/>
          </w:tcPr>
          <w:p w14:paraId="7A6011D1" w14:textId="77777777" w:rsidR="00EA254B" w:rsidRPr="00EA254B" w:rsidRDefault="00EA254B" w:rsidP="00EA254B">
            <w:pPr>
              <w:pStyle w:val="Table-Text"/>
            </w:pPr>
            <w:r w:rsidRPr="00EA254B">
              <w:t>Addition and removal of names. Changes in RRs associated with names in the zone.</w:t>
            </w:r>
          </w:p>
        </w:tc>
      </w:tr>
      <w:tr w:rsidR="00EA254B" w:rsidRPr="00C91ED2" w14:paraId="085B5113" w14:textId="77777777" w:rsidTr="00D344AB">
        <w:trPr>
          <w:cantSplit/>
          <w:trHeight w:val="20"/>
        </w:trPr>
        <w:tc>
          <w:tcPr>
            <w:tcW w:w="2268" w:type="dxa"/>
            <w:shd w:val="clear" w:color="auto" w:fill="BFBFBF" w:themeFill="background1" w:themeFillShade="BF"/>
          </w:tcPr>
          <w:p w14:paraId="3F6BC57F" w14:textId="77777777" w:rsidR="00EA254B" w:rsidRPr="002B6036" w:rsidRDefault="00EA254B" w:rsidP="00EA254B">
            <w:pPr>
              <w:pStyle w:val="Table-Header"/>
              <w:rPr>
                <w:lang w:val="en-US"/>
              </w:rPr>
            </w:pPr>
            <w:r w:rsidRPr="002B6036">
              <w:rPr>
                <w:lang w:val="en-US"/>
              </w:rPr>
              <w:t xml:space="preserve">Hardware </w:t>
            </w:r>
            <w:r w:rsidR="00D344AB" w:rsidRPr="002B6036">
              <w:rPr>
                <w:lang w:val="en-US"/>
              </w:rPr>
              <w:t>Failures</w:t>
            </w:r>
          </w:p>
        </w:tc>
        <w:tc>
          <w:tcPr>
            <w:tcW w:w="6237" w:type="dxa"/>
          </w:tcPr>
          <w:p w14:paraId="248473CD" w14:textId="77777777" w:rsidR="00EA254B" w:rsidRPr="00EA254B" w:rsidRDefault="00EA254B" w:rsidP="00EA254B">
            <w:pPr>
              <w:pStyle w:val="Table-Text"/>
            </w:pPr>
            <w:r w:rsidRPr="00EA254B">
              <w:t>Failure of server and network infrastructure or their components.</w:t>
            </w:r>
          </w:p>
        </w:tc>
      </w:tr>
      <w:tr w:rsidR="00EA254B" w:rsidRPr="00C91ED2" w14:paraId="4FE203DC" w14:textId="77777777" w:rsidTr="00D344AB">
        <w:trPr>
          <w:cantSplit/>
          <w:trHeight w:val="20"/>
        </w:trPr>
        <w:tc>
          <w:tcPr>
            <w:tcW w:w="2268" w:type="dxa"/>
            <w:shd w:val="clear" w:color="auto" w:fill="BFBFBF" w:themeFill="background1" w:themeFillShade="BF"/>
          </w:tcPr>
          <w:p w14:paraId="3241F1F6" w14:textId="77777777" w:rsidR="00EA254B" w:rsidRPr="002B6036" w:rsidRDefault="00EA254B" w:rsidP="00EA254B">
            <w:pPr>
              <w:pStyle w:val="Table-Header"/>
              <w:rPr>
                <w:lang w:val="en-US"/>
              </w:rPr>
            </w:pPr>
            <w:r w:rsidRPr="002B6036">
              <w:rPr>
                <w:lang w:val="en-US"/>
              </w:rPr>
              <w:t xml:space="preserve">Access </w:t>
            </w:r>
            <w:r w:rsidR="00D344AB" w:rsidRPr="002B6036">
              <w:rPr>
                <w:lang w:val="en-US"/>
              </w:rPr>
              <w:t>To Hardware</w:t>
            </w:r>
          </w:p>
        </w:tc>
        <w:tc>
          <w:tcPr>
            <w:tcW w:w="6237" w:type="dxa"/>
          </w:tcPr>
          <w:p w14:paraId="26EC3CB7" w14:textId="77777777" w:rsidR="00EA254B" w:rsidRPr="00EA254B" w:rsidRDefault="00EA254B" w:rsidP="00EA254B">
            <w:pPr>
              <w:pStyle w:val="Table-Text"/>
            </w:pPr>
            <w:r w:rsidRPr="00EA254B">
              <w:t>Changes in access controls granting physical, console and network access to infrastructure.</w:t>
            </w:r>
          </w:p>
        </w:tc>
      </w:tr>
      <w:tr w:rsidR="00EA254B" w:rsidRPr="00C91ED2" w14:paraId="78F53011" w14:textId="77777777" w:rsidTr="00D344AB">
        <w:trPr>
          <w:cantSplit/>
          <w:trHeight w:val="20"/>
        </w:trPr>
        <w:tc>
          <w:tcPr>
            <w:tcW w:w="2268" w:type="dxa"/>
            <w:shd w:val="clear" w:color="auto" w:fill="BFBFBF" w:themeFill="background1" w:themeFillShade="BF"/>
          </w:tcPr>
          <w:p w14:paraId="2CBADE6C" w14:textId="77777777" w:rsidR="00EA254B" w:rsidRPr="002B6036" w:rsidRDefault="00EA254B" w:rsidP="00EA254B">
            <w:pPr>
              <w:pStyle w:val="Table-Header"/>
              <w:rPr>
                <w:lang w:val="en-US"/>
              </w:rPr>
            </w:pPr>
            <w:r w:rsidRPr="002B6036">
              <w:rPr>
                <w:lang w:val="en-US"/>
              </w:rPr>
              <w:t xml:space="preserve">Security </w:t>
            </w:r>
            <w:r w:rsidR="00D344AB" w:rsidRPr="002B6036">
              <w:rPr>
                <w:lang w:val="en-US"/>
              </w:rPr>
              <w:t>Profile</w:t>
            </w:r>
          </w:p>
        </w:tc>
        <w:tc>
          <w:tcPr>
            <w:tcW w:w="6237" w:type="dxa"/>
          </w:tcPr>
          <w:p w14:paraId="17F3A45D" w14:textId="77777777" w:rsidR="00EA254B" w:rsidRPr="00EA254B" w:rsidRDefault="00EA254B" w:rsidP="00EA254B">
            <w:pPr>
              <w:pStyle w:val="Table-Text"/>
            </w:pPr>
            <w:r w:rsidRPr="00EA254B">
              <w:t>Changes in settings and configuration that determine the security of infrastructure or the services it provides.</w:t>
            </w:r>
          </w:p>
        </w:tc>
      </w:tr>
      <w:tr w:rsidR="00EA254B" w:rsidRPr="00C91ED2" w14:paraId="39C45443" w14:textId="77777777" w:rsidTr="00D344AB">
        <w:trPr>
          <w:cantSplit/>
          <w:trHeight w:val="20"/>
        </w:trPr>
        <w:tc>
          <w:tcPr>
            <w:tcW w:w="2268" w:type="dxa"/>
            <w:shd w:val="clear" w:color="auto" w:fill="BFBFBF" w:themeFill="background1" w:themeFillShade="BF"/>
          </w:tcPr>
          <w:p w14:paraId="7141E36D" w14:textId="77777777" w:rsidR="00EA254B" w:rsidRPr="002B6036" w:rsidRDefault="00EA254B" w:rsidP="00EA254B">
            <w:pPr>
              <w:pStyle w:val="Table-Header"/>
              <w:rPr>
                <w:lang w:val="en-US"/>
              </w:rPr>
            </w:pPr>
            <w:r w:rsidRPr="002B6036">
              <w:rPr>
                <w:lang w:val="en-US"/>
              </w:rPr>
              <w:t xml:space="preserve">System </w:t>
            </w:r>
            <w:r w:rsidR="00D344AB" w:rsidRPr="002B6036">
              <w:rPr>
                <w:lang w:val="en-US"/>
              </w:rPr>
              <w:t>Updates</w:t>
            </w:r>
          </w:p>
        </w:tc>
        <w:tc>
          <w:tcPr>
            <w:tcW w:w="6237" w:type="dxa"/>
          </w:tcPr>
          <w:p w14:paraId="07BEB221" w14:textId="77777777" w:rsidR="00EA254B" w:rsidRPr="00EA254B" w:rsidRDefault="00EA254B" w:rsidP="00EA254B">
            <w:pPr>
              <w:pStyle w:val="Table-Text"/>
            </w:pPr>
            <w:r w:rsidRPr="00EA254B">
              <w:t>Updates to operating environment and packages on servers and firmware on network appliances.</w:t>
            </w:r>
          </w:p>
        </w:tc>
      </w:tr>
      <w:tr w:rsidR="00EA254B" w:rsidRPr="00C91ED2" w14:paraId="3B40CDE7" w14:textId="77777777" w:rsidTr="00D344AB">
        <w:trPr>
          <w:cantSplit/>
          <w:trHeight w:val="20"/>
        </w:trPr>
        <w:tc>
          <w:tcPr>
            <w:tcW w:w="2268" w:type="dxa"/>
            <w:shd w:val="clear" w:color="auto" w:fill="BFBFBF" w:themeFill="background1" w:themeFillShade="BF"/>
          </w:tcPr>
          <w:p w14:paraId="3BE151A0" w14:textId="77777777" w:rsidR="00EA254B" w:rsidRPr="002B6036" w:rsidRDefault="00EA254B" w:rsidP="00EA254B">
            <w:pPr>
              <w:pStyle w:val="Table-Header"/>
              <w:rPr>
                <w:lang w:val="en-US"/>
              </w:rPr>
            </w:pPr>
            <w:r w:rsidRPr="002B6036">
              <w:rPr>
                <w:lang w:val="en-US"/>
              </w:rPr>
              <w:t xml:space="preserve">Network </w:t>
            </w:r>
            <w:r w:rsidR="00D344AB" w:rsidRPr="002B6036">
              <w:rPr>
                <w:lang w:val="en-US"/>
              </w:rPr>
              <w:t>Activity</w:t>
            </w:r>
          </w:p>
        </w:tc>
        <w:tc>
          <w:tcPr>
            <w:tcW w:w="6237" w:type="dxa"/>
          </w:tcPr>
          <w:p w14:paraId="4E05454F" w14:textId="77777777" w:rsidR="00EA254B" w:rsidRPr="00EA254B" w:rsidRDefault="00EA254B" w:rsidP="00EA254B">
            <w:pPr>
              <w:pStyle w:val="Table-Text"/>
            </w:pPr>
            <w:r w:rsidRPr="00EA254B">
              <w:t>Divergences from observed patterns of network activities.</w:t>
            </w:r>
          </w:p>
        </w:tc>
      </w:tr>
      <w:tr w:rsidR="00EA254B" w:rsidRPr="00C91ED2" w14:paraId="329284C1" w14:textId="77777777" w:rsidTr="00D344AB">
        <w:trPr>
          <w:cantSplit/>
          <w:trHeight w:val="20"/>
        </w:trPr>
        <w:tc>
          <w:tcPr>
            <w:tcW w:w="2268" w:type="dxa"/>
            <w:shd w:val="clear" w:color="auto" w:fill="BFBFBF" w:themeFill="background1" w:themeFillShade="BF"/>
          </w:tcPr>
          <w:p w14:paraId="4027E777" w14:textId="77777777" w:rsidR="00EA254B" w:rsidRPr="002B6036" w:rsidRDefault="00EA254B" w:rsidP="00EA254B">
            <w:pPr>
              <w:pStyle w:val="Table-Header"/>
              <w:rPr>
                <w:lang w:val="en-US"/>
              </w:rPr>
            </w:pPr>
            <w:r w:rsidRPr="002B6036">
              <w:rPr>
                <w:lang w:val="en-US"/>
              </w:rPr>
              <w:t xml:space="preserve">Redundancy </w:t>
            </w:r>
            <w:r w:rsidR="00D344AB" w:rsidRPr="002B6036">
              <w:rPr>
                <w:lang w:val="en-US"/>
              </w:rPr>
              <w:t>Failure</w:t>
            </w:r>
          </w:p>
        </w:tc>
        <w:tc>
          <w:tcPr>
            <w:tcW w:w="6237" w:type="dxa"/>
          </w:tcPr>
          <w:p w14:paraId="55E7A42F" w14:textId="77777777" w:rsidR="00EA254B" w:rsidRPr="00EA254B" w:rsidRDefault="00EA254B" w:rsidP="00EA254B">
            <w:pPr>
              <w:pStyle w:val="Table-Text"/>
            </w:pPr>
            <w:r w:rsidRPr="00EA254B">
              <w:t>Failure in backups, DR or transitions between primary and secondary site.</w:t>
            </w:r>
          </w:p>
        </w:tc>
      </w:tr>
      <w:tr w:rsidR="00EA254B" w:rsidRPr="00C91ED2" w14:paraId="6B77E835" w14:textId="77777777" w:rsidTr="00D344AB">
        <w:trPr>
          <w:cantSplit/>
          <w:trHeight w:val="20"/>
        </w:trPr>
        <w:tc>
          <w:tcPr>
            <w:tcW w:w="2268" w:type="dxa"/>
            <w:shd w:val="clear" w:color="auto" w:fill="BFBFBF" w:themeFill="background1" w:themeFillShade="BF"/>
          </w:tcPr>
          <w:p w14:paraId="39FBA63F" w14:textId="77777777" w:rsidR="00EA254B" w:rsidRPr="002B6036" w:rsidRDefault="00EA254B" w:rsidP="00EA254B">
            <w:pPr>
              <w:pStyle w:val="Table-Header"/>
              <w:rPr>
                <w:lang w:val="en-US"/>
              </w:rPr>
            </w:pPr>
            <w:r w:rsidRPr="002B6036">
              <w:rPr>
                <w:lang w:val="en-US"/>
              </w:rPr>
              <w:t xml:space="preserve">Incident </w:t>
            </w:r>
            <w:r w:rsidR="00D344AB" w:rsidRPr="002B6036">
              <w:rPr>
                <w:lang w:val="en-US"/>
              </w:rPr>
              <w:t>Management</w:t>
            </w:r>
          </w:p>
        </w:tc>
        <w:tc>
          <w:tcPr>
            <w:tcW w:w="6237" w:type="dxa"/>
          </w:tcPr>
          <w:p w14:paraId="06259954" w14:textId="77777777" w:rsidR="00EA254B" w:rsidRPr="00EA254B" w:rsidRDefault="00EA254B" w:rsidP="00EA254B">
            <w:pPr>
              <w:pStyle w:val="Table-Text"/>
            </w:pPr>
            <w:r w:rsidRPr="00EA254B">
              <w:t>Incidents being raised, allocated, acted upon and resolved.</w:t>
            </w:r>
          </w:p>
        </w:tc>
      </w:tr>
      <w:tr w:rsidR="00EA254B" w:rsidRPr="00C91ED2" w14:paraId="5EC26F72" w14:textId="77777777" w:rsidTr="00D344AB">
        <w:trPr>
          <w:cantSplit/>
          <w:trHeight w:val="20"/>
        </w:trPr>
        <w:tc>
          <w:tcPr>
            <w:tcW w:w="2268" w:type="dxa"/>
            <w:shd w:val="clear" w:color="auto" w:fill="BFBFBF" w:themeFill="background1" w:themeFillShade="BF"/>
          </w:tcPr>
          <w:p w14:paraId="72141809" w14:textId="77777777" w:rsidR="00EA254B" w:rsidRPr="002B6036" w:rsidRDefault="00EA254B" w:rsidP="00EA254B">
            <w:pPr>
              <w:pStyle w:val="Table-Header"/>
              <w:rPr>
                <w:lang w:val="en-US"/>
              </w:rPr>
            </w:pPr>
            <w:r w:rsidRPr="002B6036">
              <w:rPr>
                <w:lang w:val="en-US"/>
              </w:rPr>
              <w:t xml:space="preserve">Failure </w:t>
            </w:r>
            <w:r w:rsidR="00D344AB" w:rsidRPr="002B6036">
              <w:rPr>
                <w:lang w:val="en-US"/>
              </w:rPr>
              <w:t>In Event Monitoring</w:t>
            </w:r>
          </w:p>
        </w:tc>
        <w:tc>
          <w:tcPr>
            <w:tcW w:w="6237" w:type="dxa"/>
          </w:tcPr>
          <w:p w14:paraId="07EB08EF" w14:textId="77777777" w:rsidR="00EA254B" w:rsidRPr="00EA254B" w:rsidRDefault="00EA254B" w:rsidP="00EA254B">
            <w:pPr>
              <w:pStyle w:val="Table-Text"/>
            </w:pPr>
            <w:r w:rsidRPr="00EA254B">
              <w:t>Failure of event monitoring system. This would be detected using a secondary event monitoring system.</w:t>
            </w:r>
          </w:p>
        </w:tc>
      </w:tr>
    </w:tbl>
    <w:p w14:paraId="643A5236" w14:textId="77777777" w:rsidR="00C91ED2" w:rsidRDefault="00C91ED2" w:rsidP="00746E1F">
      <w:pPr>
        <w:pStyle w:val="Heading3"/>
      </w:pPr>
      <w:r>
        <w:t>Frequency of processing log</w:t>
      </w:r>
    </w:p>
    <w:p w14:paraId="2C70CDBD" w14:textId="77777777" w:rsidR="00C91ED2" w:rsidRDefault="00C91ED2" w:rsidP="00C91ED2">
      <w:r>
        <w:t xml:space="preserve">Audit logs and event monitoring feed into the </w:t>
      </w:r>
      <w:r w:rsidR="00C230AC">
        <w:t>ARI Registry Services</w:t>
      </w:r>
      <w:r>
        <w:t xml:space="preserve"> monitoring system that raises alerts based on states that are not normal in regular operations.</w:t>
      </w:r>
    </w:p>
    <w:p w14:paraId="7E91A99E" w14:textId="77777777" w:rsidR="00C91ED2" w:rsidRDefault="00C91ED2" w:rsidP="00746E1F">
      <w:pPr>
        <w:pStyle w:val="Heading3"/>
      </w:pPr>
      <w:r>
        <w:t>Retention period for audit log information</w:t>
      </w:r>
    </w:p>
    <w:p w14:paraId="35250A0F" w14:textId="77777777" w:rsidR="00C91ED2" w:rsidRDefault="00C91ED2" w:rsidP="00C91ED2">
      <w:r>
        <w:t>Audit log information is securely archived for a period of seven (7) years.</w:t>
      </w:r>
    </w:p>
    <w:p w14:paraId="68FFBE6F" w14:textId="77777777" w:rsidR="00C91ED2" w:rsidRDefault="00C91ED2" w:rsidP="00746E1F">
      <w:pPr>
        <w:pStyle w:val="Heading3"/>
      </w:pPr>
      <w:r>
        <w:t>Protection of audit log</w:t>
      </w:r>
    </w:p>
    <w:p w14:paraId="36399220" w14:textId="77777777" w:rsidR="00C91ED2" w:rsidRDefault="00C91ED2" w:rsidP="00C91ED2">
      <w:r>
        <w:t xml:space="preserve">Audit logs are only available to </w:t>
      </w:r>
      <w:r w:rsidR="00C230AC">
        <w:t>ARI Registry Services</w:t>
      </w:r>
      <w:r>
        <w:t xml:space="preserve"> </w:t>
      </w:r>
      <w:r w:rsidR="00D344AB">
        <w:t>employees</w:t>
      </w:r>
      <w:r>
        <w:t xml:space="preserve"> with appropriate privileges. Audit logs do not contain private keys or other sensitive information that may lead to a compromise by using existing and known methods. </w:t>
      </w:r>
    </w:p>
    <w:p w14:paraId="59A79B62" w14:textId="77777777" w:rsidR="00C91ED2" w:rsidRDefault="00C91ED2" w:rsidP="00746E1F">
      <w:pPr>
        <w:pStyle w:val="Heading3"/>
      </w:pPr>
      <w:r>
        <w:t>Audit log backup procedures</w:t>
      </w:r>
    </w:p>
    <w:p w14:paraId="0E00DC91" w14:textId="77777777" w:rsidR="00C91ED2" w:rsidRDefault="00C91ED2" w:rsidP="00C91ED2">
      <w:r>
        <w:t xml:space="preserve">Audit logs are backed up as part of the backup procedures in place for production systems. Those logs containing sensitive data are stored in a secure manner. Disposal of audit logs is carried out in accordance with Section </w:t>
      </w:r>
      <w:r w:rsidR="009F78ED">
        <w:fldChar w:fldCharType="begin"/>
      </w:r>
      <w:r w:rsidR="009F78ED">
        <w:instrText xml:space="preserve"> REF _Ref393378752 \r \h </w:instrText>
      </w:r>
      <w:r w:rsidR="009F78ED">
        <w:fldChar w:fldCharType="separate"/>
      </w:r>
      <w:r w:rsidR="00C61396">
        <w:t>4.1.7</w:t>
      </w:r>
      <w:r w:rsidR="009F78ED">
        <w:fldChar w:fldCharType="end"/>
      </w:r>
      <w:r>
        <w:t>.</w:t>
      </w:r>
    </w:p>
    <w:p w14:paraId="521A519C" w14:textId="77777777" w:rsidR="00C91ED2" w:rsidRDefault="00C91ED2" w:rsidP="00746E1F">
      <w:pPr>
        <w:pStyle w:val="Heading3"/>
      </w:pPr>
      <w:r>
        <w:lastRenderedPageBreak/>
        <w:t>Audit collection system</w:t>
      </w:r>
    </w:p>
    <w:p w14:paraId="56B9AA95" w14:textId="77777777" w:rsidR="00C91ED2" w:rsidRDefault="00C91ED2" w:rsidP="00C91ED2">
      <w:r>
        <w:t>In addition to information recorded manually by staff while conducting operations, Audit information is collected in Audit logs automatically. Methods specific to applications and operating environments are used to record audit logs.</w:t>
      </w:r>
    </w:p>
    <w:p w14:paraId="2BD1F8F6" w14:textId="77777777" w:rsidR="00C91ED2" w:rsidRDefault="00C91ED2" w:rsidP="00C91ED2">
      <w:r>
        <w:t>Manual logs are scanned and the original documents archived in a fireproof safe.</w:t>
      </w:r>
    </w:p>
    <w:p w14:paraId="3148BF3F" w14:textId="77777777" w:rsidR="00C91ED2" w:rsidRDefault="00C91ED2" w:rsidP="00746E1F">
      <w:pPr>
        <w:pStyle w:val="Heading3"/>
      </w:pPr>
      <w:r>
        <w:t>Notification to event-causing subject</w:t>
      </w:r>
    </w:p>
    <w:p w14:paraId="4EDDB179" w14:textId="77777777" w:rsidR="00C91ED2" w:rsidRDefault="00C91ED2" w:rsidP="00C91ED2">
      <w:r>
        <w:t xml:space="preserve">No notification is issued to the event causing subject as part of automatic event logging. However, selected events are monitored and alerts delivered to </w:t>
      </w:r>
      <w:r w:rsidR="00C230AC">
        <w:t>ARI Registry Services</w:t>
      </w:r>
      <w:r>
        <w:t xml:space="preserve"> staff that may choose to notify event causing subjects.</w:t>
      </w:r>
    </w:p>
    <w:p w14:paraId="29EE43C7" w14:textId="77777777" w:rsidR="00C91ED2" w:rsidRDefault="00C91ED2" w:rsidP="00C91ED2">
      <w:r>
        <w:t>During execution of manual procedures the participants are informed that logging is taking place.</w:t>
      </w:r>
    </w:p>
    <w:p w14:paraId="34AAF472" w14:textId="77777777" w:rsidR="00C91ED2" w:rsidRDefault="00C91ED2" w:rsidP="00746E1F">
      <w:pPr>
        <w:pStyle w:val="Heading3"/>
      </w:pPr>
      <w:r>
        <w:t>Vulnerability assessments</w:t>
      </w:r>
    </w:p>
    <w:p w14:paraId="1D709A60" w14:textId="77777777" w:rsidR="00C91ED2" w:rsidRDefault="00C230AC" w:rsidP="00C91ED2">
      <w:r>
        <w:t>ARI Registry Services</w:t>
      </w:r>
      <w:r w:rsidR="00C91ED2">
        <w:t xml:space="preserve"> engages an external entity to perform a vulnerability audit annually. This is in addition to monitoring and analysis that is in place for production systems. A broader annual compliance audit is also performed as discussed in Section </w:t>
      </w:r>
      <w:r w:rsidR="009F78ED">
        <w:fldChar w:fldCharType="begin"/>
      </w:r>
      <w:r w:rsidR="009F78ED">
        <w:instrText xml:space="preserve"> REF _Ref393378763 \r \h </w:instrText>
      </w:r>
      <w:r w:rsidR="009F78ED">
        <w:fldChar w:fldCharType="separate"/>
      </w:r>
      <w:r w:rsidR="00C61396">
        <w:t>7</w:t>
      </w:r>
      <w:r w:rsidR="009F78ED">
        <w:fldChar w:fldCharType="end"/>
      </w:r>
      <w:r w:rsidR="00C91ED2">
        <w:t>.</w:t>
      </w:r>
    </w:p>
    <w:p w14:paraId="03DF0A01" w14:textId="77777777" w:rsidR="00C91ED2" w:rsidRDefault="00C91ED2" w:rsidP="00746E1F">
      <w:pPr>
        <w:pStyle w:val="Heading2"/>
      </w:pPr>
      <w:bookmarkStart w:id="29" w:name="_Toc393899463"/>
      <w:r>
        <w:t>Compromise and disaster recovery</w:t>
      </w:r>
      <w:bookmarkEnd w:id="29"/>
    </w:p>
    <w:p w14:paraId="1E8F7386" w14:textId="77777777" w:rsidR="00C91ED2" w:rsidRDefault="00C230AC" w:rsidP="00746E1F">
      <w:pPr>
        <w:pStyle w:val="Heading3"/>
      </w:pPr>
      <w:r>
        <w:t>I</w:t>
      </w:r>
      <w:r w:rsidR="00C91ED2">
        <w:t>ncident and compromise handling procedures</w:t>
      </w:r>
    </w:p>
    <w:p w14:paraId="004FA723" w14:textId="77777777" w:rsidR="00C91ED2" w:rsidRDefault="00C91ED2" w:rsidP="00C91ED2">
      <w:r>
        <w:t xml:space="preserve">Any event that may cause or has caused an outage, damage to the system or disruption to service is classified as an incident. Any event that is an incident and has resulted in exposure of private DNSSEC components is classified as a compromise. Incidents are addressed using </w:t>
      </w:r>
      <w:r w:rsidR="00C230AC">
        <w:t xml:space="preserve">ARI Registry </w:t>
      </w:r>
      <w:r w:rsidR="00D344AB">
        <w:t>Services’</w:t>
      </w:r>
      <w:r>
        <w:t xml:space="preserve"> incident management procedures.</w:t>
      </w:r>
    </w:p>
    <w:p w14:paraId="0ACB99D3" w14:textId="77777777" w:rsidR="00C91ED2" w:rsidRDefault="00C91ED2" w:rsidP="00C91ED2">
      <w:r>
        <w:t xml:space="preserve">Should </w:t>
      </w:r>
      <w:r w:rsidR="00C230AC">
        <w:t>ARI Registry Services</w:t>
      </w:r>
      <w:r>
        <w:t xml:space="preserve"> detect or be notified of a compromise, </w:t>
      </w:r>
      <w:r w:rsidR="00C230AC">
        <w:t>ARI Registry Services</w:t>
      </w:r>
      <w:r>
        <w:t xml:space="preserve"> will conduct an investigation in order to determine the nature and seriousness of the compromise. Following the investigation </w:t>
      </w:r>
      <w:r w:rsidR="00C230AC">
        <w:t>ARI Registry Services</w:t>
      </w:r>
      <w:r>
        <w:t xml:space="preserve"> will take the necessary measures to re-instate a secure state. This may involve rolling over the ZSK(s), KSK(s) or both.</w:t>
      </w:r>
    </w:p>
    <w:p w14:paraId="3FD8D84B" w14:textId="77777777" w:rsidR="00C91ED2" w:rsidRDefault="00C91ED2" w:rsidP="00C91ED2">
      <w:r>
        <w:t xml:space="preserve">Incident management is conducted in accordance with the </w:t>
      </w:r>
      <w:r w:rsidR="00C230AC">
        <w:t>ARI Registry Services</w:t>
      </w:r>
      <w:r w:rsidR="00D344AB">
        <w:t xml:space="preserve"> Incident Management process.</w:t>
      </w:r>
    </w:p>
    <w:p w14:paraId="7CEE96A4" w14:textId="77777777" w:rsidR="00C91ED2" w:rsidRDefault="00C91ED2" w:rsidP="00746E1F">
      <w:pPr>
        <w:pStyle w:val="Heading3"/>
      </w:pPr>
      <w:r>
        <w:t>Corrupted computing resources, software, and/or data</w:t>
      </w:r>
    </w:p>
    <w:p w14:paraId="68160797" w14:textId="77777777" w:rsidR="00C91ED2" w:rsidRDefault="00C91ED2" w:rsidP="00C91ED2">
      <w:r>
        <w:t>Detection or notification of corrupted computing resources will be responded to with appropriate incident management procedures and escalation procedures as necessary.</w:t>
      </w:r>
    </w:p>
    <w:p w14:paraId="302E08FE" w14:textId="77777777" w:rsidR="00C91ED2" w:rsidRDefault="00C91ED2" w:rsidP="00746E1F">
      <w:pPr>
        <w:pStyle w:val="Heading3"/>
      </w:pPr>
      <w:r>
        <w:lastRenderedPageBreak/>
        <w:t>Entity private key compromise procedures</w:t>
      </w:r>
    </w:p>
    <w:p w14:paraId="711BC9A5" w14:textId="77777777" w:rsidR="00C91ED2" w:rsidRDefault="00C91ED2" w:rsidP="00C91ED2">
      <w:r>
        <w:t xml:space="preserve">An emergency ZSK and KSK rollover will be carried out in the event that </w:t>
      </w:r>
      <w:r w:rsidR="00C230AC">
        <w:t>ARI Registry Services</w:t>
      </w:r>
      <w:r>
        <w:t xml:space="preserve"> detects or is notified of a private key compromise of either key. On suspicions of a compromise, </w:t>
      </w:r>
      <w:r w:rsidR="00C230AC">
        <w:t>ARI Registry Services</w:t>
      </w:r>
      <w:r>
        <w:t xml:space="preserve"> will instigate an investigation to determine the validity of such suspicions. </w:t>
      </w:r>
      <w:r w:rsidR="00C230AC">
        <w:t>ARI Registry Services</w:t>
      </w:r>
      <w:r>
        <w:t xml:space="preserve"> will notify the public through an update on the DNSSEC website and mailing list discussed in section </w:t>
      </w:r>
      <w:r w:rsidR="009F78ED">
        <w:fldChar w:fldCharType="begin"/>
      </w:r>
      <w:r w:rsidR="009F78ED">
        <w:instrText xml:space="preserve"> REF _Ref393378777 \r \h </w:instrText>
      </w:r>
      <w:r w:rsidR="009F78ED">
        <w:fldChar w:fldCharType="separate"/>
      </w:r>
      <w:r w:rsidR="00C61396">
        <w:t>2.2</w:t>
      </w:r>
      <w:r w:rsidR="009F78ED">
        <w:fldChar w:fldCharType="end"/>
      </w:r>
      <w:r>
        <w:t xml:space="preserve">, </w:t>
      </w:r>
      <w:r w:rsidR="00D344AB">
        <w:t>Publication.</w:t>
      </w:r>
    </w:p>
    <w:p w14:paraId="5213A2D2" w14:textId="77777777" w:rsidR="00C91ED2" w:rsidRDefault="00C91ED2" w:rsidP="00746E1F">
      <w:pPr>
        <w:pStyle w:val="Heading3"/>
      </w:pPr>
      <w:r>
        <w:t>Business continuity and IT disaster recovery capabilities</w:t>
      </w:r>
    </w:p>
    <w:p w14:paraId="565A3113" w14:textId="77777777" w:rsidR="00C91ED2" w:rsidRDefault="00C91ED2" w:rsidP="00C91ED2">
      <w:r>
        <w:t xml:space="preserve">Business continuity planning and disaster recovery for DNSSEC is carried out in accordance with </w:t>
      </w:r>
      <w:r w:rsidR="00C230AC">
        <w:t xml:space="preserve">ARI Registry </w:t>
      </w:r>
      <w:r w:rsidR="00D344AB">
        <w:t>Services’</w:t>
      </w:r>
      <w:r>
        <w:t xml:space="preserve"> Business Continuity and Disaster Recovery Policies, and contracts in place with the Registry Operator.</w:t>
      </w:r>
    </w:p>
    <w:p w14:paraId="5D197720" w14:textId="77777777" w:rsidR="00C91ED2" w:rsidRDefault="00C91ED2" w:rsidP="00746E1F">
      <w:pPr>
        <w:pStyle w:val="Heading2"/>
      </w:pPr>
      <w:bookmarkStart w:id="30" w:name="_Ref393378817"/>
      <w:bookmarkStart w:id="31" w:name="_Toc393899464"/>
      <w:r>
        <w:t>Entity termination</w:t>
      </w:r>
      <w:bookmarkEnd w:id="30"/>
      <w:bookmarkEnd w:id="31"/>
    </w:p>
    <w:p w14:paraId="34FBDC92" w14:textId="77777777" w:rsidR="00C91ED2" w:rsidRDefault="00C230AC" w:rsidP="00C91ED2">
      <w:r>
        <w:t>ARI Registry Services</w:t>
      </w:r>
      <w:r w:rsidR="00C91ED2">
        <w:t xml:space="preserve"> will ensure that should its responsibilities to manage DNS for the zone under consideration be terminated, it will provide all necessary information to facilitate the transition.</w:t>
      </w:r>
    </w:p>
    <w:p w14:paraId="3D498DA1" w14:textId="77777777" w:rsidR="00C91ED2" w:rsidRDefault="00C91ED2" w:rsidP="00C91ED2">
      <w:r>
        <w:t xml:space="preserve">Should it be decided to return the zone to an unsigned position, </w:t>
      </w:r>
      <w:r w:rsidR="00C230AC">
        <w:t>ARI Registry Services</w:t>
      </w:r>
      <w:r>
        <w:t xml:space="preserve"> will </w:t>
      </w:r>
      <w:r w:rsidR="00D344AB">
        <w:t>endeavour</w:t>
      </w:r>
      <w:r>
        <w:t xml:space="preserve"> to carry it out in an orderly manner.</w:t>
      </w:r>
    </w:p>
    <w:p w14:paraId="49CB22FE" w14:textId="77777777" w:rsidR="00C91ED2" w:rsidRDefault="00C91ED2" w:rsidP="00746E1F">
      <w:pPr>
        <w:pStyle w:val="Heading1"/>
      </w:pPr>
      <w:bookmarkStart w:id="32" w:name="_Toc393899465"/>
      <w:r>
        <w:lastRenderedPageBreak/>
        <w:t xml:space="preserve">Technical </w:t>
      </w:r>
      <w:r w:rsidR="008E185C">
        <w:t>security controls</w:t>
      </w:r>
      <w:bookmarkEnd w:id="32"/>
    </w:p>
    <w:p w14:paraId="110A4B62" w14:textId="77777777" w:rsidR="00C91ED2" w:rsidRDefault="00C91ED2" w:rsidP="00C91ED2">
      <w:r>
        <w:t xml:space="preserve">This section provides an overview of the security policies and procedures </w:t>
      </w:r>
      <w:r w:rsidR="00C230AC">
        <w:t>ARI Registry Services</w:t>
      </w:r>
      <w:r>
        <w:t xml:space="preserve"> has in place for the operation of DNSSEC within the Reseller system presented as a summary for purposes of this </w:t>
      </w:r>
      <w:r w:rsidR="00A41DF8" w:rsidRPr="00A41DF8">
        <w:t>DNSSEC Practice Statement</w:t>
      </w:r>
      <w:r>
        <w:t>.</w:t>
      </w:r>
    </w:p>
    <w:p w14:paraId="52FAB1A9" w14:textId="77777777" w:rsidR="00C91ED2" w:rsidRDefault="00C91ED2" w:rsidP="00746E1F">
      <w:pPr>
        <w:pStyle w:val="Heading2"/>
      </w:pPr>
      <w:bookmarkStart w:id="33" w:name="_Toc393899466"/>
      <w:r>
        <w:t>Key pair generation and installation</w:t>
      </w:r>
      <w:bookmarkEnd w:id="33"/>
    </w:p>
    <w:p w14:paraId="767E9009" w14:textId="77777777" w:rsidR="00C91ED2" w:rsidRDefault="00C91ED2" w:rsidP="00746E1F">
      <w:pPr>
        <w:pStyle w:val="Heading3"/>
      </w:pPr>
      <w:r>
        <w:t>Key pair generation</w:t>
      </w:r>
    </w:p>
    <w:p w14:paraId="70689BD5" w14:textId="77777777" w:rsidR="00C91ED2" w:rsidRDefault="00C91ED2" w:rsidP="00C91ED2">
      <w:r>
        <w:t>The generation of KSK and ZSK is carried out automatically by the Reseller system at the time of requesting DNSSEC signing through the API. The Key Pairs are generated on a separate system not connected to the internet.</w:t>
      </w:r>
    </w:p>
    <w:p w14:paraId="782F303D" w14:textId="77777777" w:rsidR="00C91ED2" w:rsidRDefault="00C91ED2" w:rsidP="00C91ED2">
      <w:r>
        <w:t>Key Pair Generation is an audited event and audit logs are recorded and kept in accordance with relevant policies.</w:t>
      </w:r>
    </w:p>
    <w:p w14:paraId="455A89B9" w14:textId="77777777" w:rsidR="00C91ED2" w:rsidRDefault="00C91ED2" w:rsidP="00746E1F">
      <w:pPr>
        <w:pStyle w:val="Heading3"/>
      </w:pPr>
      <w:r>
        <w:t>Public key delivery</w:t>
      </w:r>
    </w:p>
    <w:p w14:paraId="3D6257E6" w14:textId="77777777" w:rsidR="00C91ED2" w:rsidRDefault="00C91ED2" w:rsidP="00C91ED2">
      <w:r>
        <w:t>The DS is delivered to the parent zone by the Reseller.</w:t>
      </w:r>
    </w:p>
    <w:p w14:paraId="00D2D64B" w14:textId="77777777" w:rsidR="00C91ED2" w:rsidRDefault="00C91ED2" w:rsidP="00C91ED2">
      <w:r>
        <w:t>The DNSKEY is published in the DNS zone.</w:t>
      </w:r>
    </w:p>
    <w:p w14:paraId="3373B684" w14:textId="77777777" w:rsidR="00C91ED2" w:rsidRDefault="00C91ED2" w:rsidP="00746E1F">
      <w:pPr>
        <w:pStyle w:val="Heading3"/>
      </w:pPr>
      <w:r>
        <w:t>Public key parameters generation and quality checking</w:t>
      </w:r>
    </w:p>
    <w:p w14:paraId="792DB36D" w14:textId="77777777" w:rsidR="00C91ED2" w:rsidRDefault="00C91ED2" w:rsidP="00C91ED2">
      <w:r>
        <w:t xml:space="preserve">Key Pairs are automatically generated by the system utilising pre-configured parameters. </w:t>
      </w:r>
      <w:proofErr w:type="gramStart"/>
      <w:r>
        <w:t xml:space="preserve">These parameters are configured by an </w:t>
      </w:r>
      <w:r w:rsidR="00C230AC">
        <w:t>ARI Registry Services</w:t>
      </w:r>
      <w:r>
        <w:t xml:space="preserve"> staff member in accordance with Section </w:t>
      </w:r>
      <w:r w:rsidR="009F78ED">
        <w:fldChar w:fldCharType="begin"/>
      </w:r>
      <w:r w:rsidR="009F78ED">
        <w:instrText xml:space="preserve"> REF _Ref393378739 \r \h </w:instrText>
      </w:r>
      <w:r w:rsidR="009F78ED">
        <w:fldChar w:fldCharType="separate"/>
      </w:r>
      <w:r w:rsidR="00C61396">
        <w:t>4.2.1</w:t>
      </w:r>
      <w:proofErr w:type="gramEnd"/>
      <w:r w:rsidR="009F78ED">
        <w:fldChar w:fldCharType="end"/>
      </w:r>
      <w:r>
        <w:t xml:space="preserve">. Quality of the parameters is examined as part of </w:t>
      </w:r>
      <w:r w:rsidR="00C230AC">
        <w:t xml:space="preserve">ARI Registry </w:t>
      </w:r>
      <w:r w:rsidR="00D344AB">
        <w:t>Services’</w:t>
      </w:r>
      <w:r>
        <w:t xml:space="preserve"> stan</w:t>
      </w:r>
      <w:r w:rsidR="00D344AB">
        <w:t>dard change control procedures.</w:t>
      </w:r>
    </w:p>
    <w:p w14:paraId="69496142" w14:textId="77777777" w:rsidR="00C91ED2" w:rsidRDefault="00C91ED2" w:rsidP="00746E1F">
      <w:pPr>
        <w:pStyle w:val="Heading3"/>
      </w:pPr>
      <w:r>
        <w:t>Key usage purposes</w:t>
      </w:r>
    </w:p>
    <w:p w14:paraId="3F24FE90" w14:textId="77777777" w:rsidR="00C91ED2" w:rsidRDefault="00C91ED2" w:rsidP="00C91ED2">
      <w:r>
        <w:t xml:space="preserve">Keys will be used in accordance with the DNSSEC implementation defined in this </w:t>
      </w:r>
      <w:r w:rsidR="00A41DF8" w:rsidRPr="00A41DF8">
        <w:t>DNSSEC Practice Statement</w:t>
      </w:r>
      <w:r>
        <w:t xml:space="preserve"> and other relevant documents such as agreements stated in Section </w:t>
      </w:r>
      <w:r w:rsidR="009F78ED">
        <w:fldChar w:fldCharType="begin"/>
      </w:r>
      <w:r w:rsidR="009F78ED">
        <w:instrText xml:space="preserve"> REF _Ref393378804 \r \h </w:instrText>
      </w:r>
      <w:r w:rsidR="009F78ED">
        <w:fldChar w:fldCharType="separate"/>
      </w:r>
      <w:r w:rsidR="00C61396">
        <w:t>1.3</w:t>
      </w:r>
      <w:r w:rsidR="009F78ED">
        <w:fldChar w:fldCharType="end"/>
      </w:r>
      <w:r>
        <w:t>. The keys are not exported from the signing system in an unencrypted form and are only exported for backup and disaster recovery purposes.</w:t>
      </w:r>
    </w:p>
    <w:p w14:paraId="0946AF23" w14:textId="77777777" w:rsidR="00C91ED2" w:rsidRDefault="00C91ED2" w:rsidP="00746E1F">
      <w:pPr>
        <w:pStyle w:val="Heading2"/>
      </w:pPr>
      <w:bookmarkStart w:id="34" w:name="_Toc393899467"/>
      <w:r>
        <w:lastRenderedPageBreak/>
        <w:t>Private key protection and cryptographic module engineering controls</w:t>
      </w:r>
      <w:bookmarkEnd w:id="34"/>
    </w:p>
    <w:p w14:paraId="77B97680" w14:textId="77777777" w:rsidR="00C91ED2" w:rsidRDefault="00C91ED2" w:rsidP="00C91ED2">
      <w:r>
        <w:t>All cryptographic operations are carried out within the signing system. The private components of keys stored on the signing system are exported in encrypted forms only for backup and disaster recovery purposes.</w:t>
      </w:r>
    </w:p>
    <w:p w14:paraId="210413D3" w14:textId="77777777" w:rsidR="00C91ED2" w:rsidRDefault="00C91ED2" w:rsidP="00746E1F">
      <w:pPr>
        <w:pStyle w:val="Heading3"/>
      </w:pPr>
      <w:r>
        <w:t>Cryptographic module standards and controls</w:t>
      </w:r>
    </w:p>
    <w:p w14:paraId="34793AED" w14:textId="77777777" w:rsidR="00C91ED2" w:rsidRDefault="00C91ED2" w:rsidP="00C91ED2">
      <w:r>
        <w:t>Systems used for cryptographic functions must be able to generate acceptable level of randomness.</w:t>
      </w:r>
    </w:p>
    <w:p w14:paraId="29D6758F" w14:textId="77777777" w:rsidR="00C91ED2" w:rsidRDefault="00C91ED2" w:rsidP="00746E1F">
      <w:pPr>
        <w:pStyle w:val="Heading3"/>
      </w:pPr>
      <w:r>
        <w:t>Private key backup</w:t>
      </w:r>
    </w:p>
    <w:p w14:paraId="2368B229" w14:textId="77777777" w:rsidR="00C91ED2" w:rsidRDefault="00C91ED2" w:rsidP="00C91ED2">
      <w:r>
        <w:t xml:space="preserve">Private components of keys used for the zone are backed up in an encrypted format in accordance with </w:t>
      </w:r>
      <w:r w:rsidR="00C230AC">
        <w:t>ARI Registry Services</w:t>
      </w:r>
      <w:r>
        <w:t xml:space="preserve"> backup and disaster recovery policies.</w:t>
      </w:r>
    </w:p>
    <w:p w14:paraId="0287A61D" w14:textId="77777777" w:rsidR="00C91ED2" w:rsidRDefault="00C91ED2" w:rsidP="00746E1F">
      <w:pPr>
        <w:pStyle w:val="Heading3"/>
      </w:pPr>
      <w:bookmarkStart w:id="35" w:name="_Ref393378828"/>
      <w:r>
        <w:t>Private key storage on cryptographic module</w:t>
      </w:r>
      <w:bookmarkEnd w:id="35"/>
    </w:p>
    <w:p w14:paraId="28FC6A7F" w14:textId="77777777" w:rsidR="00C91ED2" w:rsidRDefault="00C91ED2" w:rsidP="00C91ED2">
      <w:r>
        <w:t>Private keys are stored on the signer system and restricted to be only a</w:t>
      </w:r>
      <w:r w:rsidR="00D344AB">
        <w:t>ccessible to signing functions.</w:t>
      </w:r>
    </w:p>
    <w:p w14:paraId="768E5A4F" w14:textId="77777777" w:rsidR="00C91ED2" w:rsidRDefault="00C91ED2" w:rsidP="00746E1F">
      <w:pPr>
        <w:pStyle w:val="Heading3"/>
      </w:pPr>
      <w:r>
        <w:t>Private key transfer into or from a cryptographic module</w:t>
      </w:r>
    </w:p>
    <w:p w14:paraId="4E2B872D" w14:textId="77777777" w:rsidR="00C91ED2" w:rsidRDefault="00C91ED2" w:rsidP="00C91ED2">
      <w:r>
        <w:t xml:space="preserve">There are no circumstances under which a private key would be transferred into the signing systems. In accordance with Section </w:t>
      </w:r>
      <w:r w:rsidR="009F78ED">
        <w:fldChar w:fldCharType="begin"/>
      </w:r>
      <w:r w:rsidR="009F78ED">
        <w:instrText xml:space="preserve"> REF _Ref393378817 \r \h </w:instrText>
      </w:r>
      <w:r w:rsidR="009F78ED">
        <w:fldChar w:fldCharType="separate"/>
      </w:r>
      <w:r w:rsidR="00C61396">
        <w:t>4.6</w:t>
      </w:r>
      <w:r w:rsidR="009F78ED">
        <w:fldChar w:fldCharType="end"/>
      </w:r>
      <w:r>
        <w:t xml:space="preserve"> and in consultation with the relevant stakeholders, a private key can be transferred out of these systems. The private key will be transferred to the relevant stakeholder in encrypted form unless specifically requested otherwise by that stakeholder.</w:t>
      </w:r>
    </w:p>
    <w:p w14:paraId="76EDBA90" w14:textId="77777777" w:rsidR="00C91ED2" w:rsidRDefault="00C91ED2" w:rsidP="00746E1F">
      <w:pPr>
        <w:pStyle w:val="Heading3"/>
      </w:pPr>
      <w:r>
        <w:t>Method of activating private key</w:t>
      </w:r>
    </w:p>
    <w:p w14:paraId="191B11C3" w14:textId="77777777" w:rsidR="00C91ED2" w:rsidRDefault="00C91ED2" w:rsidP="00C91ED2">
      <w:r>
        <w:t>Keys are activated during a key rollover automatically by the Reseller System.</w:t>
      </w:r>
    </w:p>
    <w:p w14:paraId="3E852B99" w14:textId="77777777" w:rsidR="00C91ED2" w:rsidRDefault="00C91ED2" w:rsidP="00746E1F">
      <w:pPr>
        <w:pStyle w:val="Heading3"/>
      </w:pPr>
      <w:r>
        <w:t>Method of deactivating private key</w:t>
      </w:r>
    </w:p>
    <w:p w14:paraId="15E66A8C" w14:textId="77777777" w:rsidR="00C91ED2" w:rsidRDefault="00C91ED2" w:rsidP="00C91ED2">
      <w:r>
        <w:t>A private key is deactivated by removing all signatures that deem the key valid and subsequently removing the DNSKEY record from the zone. This is also performed as an automated action by the Reseller System.</w:t>
      </w:r>
    </w:p>
    <w:p w14:paraId="439227CB" w14:textId="77777777" w:rsidR="00C91ED2" w:rsidRDefault="00C91ED2" w:rsidP="00746E1F">
      <w:pPr>
        <w:pStyle w:val="Heading3"/>
      </w:pPr>
      <w:r>
        <w:lastRenderedPageBreak/>
        <w:t>Method of destroying private key</w:t>
      </w:r>
    </w:p>
    <w:p w14:paraId="590D73A8" w14:textId="77777777" w:rsidR="00C91ED2" w:rsidRDefault="00C230AC" w:rsidP="00C91ED2">
      <w:r>
        <w:t>ARI Registry Services</w:t>
      </w:r>
      <w:r w:rsidR="00C91ED2">
        <w:t xml:space="preserve"> destroys keys by securely removing them from the signing system. However, encrypted backups of the keys are not destroyed but rather archived as described in Section </w:t>
      </w:r>
      <w:r w:rsidR="009F78ED">
        <w:fldChar w:fldCharType="begin"/>
      </w:r>
      <w:r w:rsidR="009F78ED">
        <w:instrText xml:space="preserve"> REF _Ref393378828 \r \h </w:instrText>
      </w:r>
      <w:r w:rsidR="009F78ED">
        <w:fldChar w:fldCharType="separate"/>
      </w:r>
      <w:r w:rsidR="00C61396">
        <w:t>5.2.3</w:t>
      </w:r>
      <w:r w:rsidR="009F78ED">
        <w:fldChar w:fldCharType="end"/>
      </w:r>
      <w:r w:rsidR="00C91ED2">
        <w:t>.</w:t>
      </w:r>
    </w:p>
    <w:p w14:paraId="741AD6DC" w14:textId="77777777" w:rsidR="00C91ED2" w:rsidRDefault="00C91ED2" w:rsidP="00746E1F">
      <w:pPr>
        <w:pStyle w:val="Heading2"/>
      </w:pPr>
      <w:bookmarkStart w:id="36" w:name="_Toc393899468"/>
      <w:r>
        <w:t>Other aspects of key pair management</w:t>
      </w:r>
      <w:bookmarkEnd w:id="36"/>
    </w:p>
    <w:p w14:paraId="44B1A62A" w14:textId="77777777" w:rsidR="00C91ED2" w:rsidRDefault="00C91ED2" w:rsidP="00C230AC">
      <w:pPr>
        <w:pStyle w:val="Heading3"/>
      </w:pPr>
      <w:r>
        <w:t>Public key archival</w:t>
      </w:r>
    </w:p>
    <w:p w14:paraId="6E4076FE" w14:textId="77777777" w:rsidR="00C91ED2" w:rsidRDefault="00C91ED2" w:rsidP="00C91ED2">
      <w:r>
        <w:t>Public components of keys are archived as part of backups and disaster recovery procedures.</w:t>
      </w:r>
    </w:p>
    <w:p w14:paraId="3A21D108" w14:textId="77777777" w:rsidR="00C91ED2" w:rsidRDefault="00C91ED2" w:rsidP="00746E1F">
      <w:pPr>
        <w:pStyle w:val="Heading3"/>
      </w:pPr>
      <w:r>
        <w:t>Key usage periods</w:t>
      </w:r>
    </w:p>
    <w:tbl>
      <w:tblPr>
        <w:tblStyle w:val="Template1"/>
        <w:tblW w:w="8505" w:type="dxa"/>
        <w:tblLook w:val="04A0" w:firstRow="1" w:lastRow="0" w:firstColumn="1" w:lastColumn="0" w:noHBand="0" w:noVBand="1"/>
      </w:tblPr>
      <w:tblGrid>
        <w:gridCol w:w="4252"/>
        <w:gridCol w:w="4253"/>
      </w:tblGrid>
      <w:tr w:rsidR="00D344AB" w:rsidRPr="00C91ED2" w14:paraId="0E19E815" w14:textId="77777777" w:rsidTr="00D344AB">
        <w:trPr>
          <w:cnfStyle w:val="100000000000" w:firstRow="1" w:lastRow="0" w:firstColumn="0" w:lastColumn="0" w:oddVBand="0" w:evenVBand="0" w:oddHBand="0" w:evenHBand="0" w:firstRowFirstColumn="0" w:firstRowLastColumn="0" w:lastRowFirstColumn="0" w:lastRowLastColumn="0"/>
        </w:trPr>
        <w:tc>
          <w:tcPr>
            <w:tcW w:w="4252" w:type="dxa"/>
          </w:tcPr>
          <w:p w14:paraId="3E5CE2F8" w14:textId="77777777" w:rsidR="00D344AB" w:rsidRPr="00D344AB" w:rsidRDefault="00D344AB" w:rsidP="00D344AB">
            <w:pPr>
              <w:pStyle w:val="Table-Header"/>
            </w:pPr>
            <w:r w:rsidRPr="00D344AB">
              <w:t>Item</w:t>
            </w:r>
          </w:p>
        </w:tc>
        <w:tc>
          <w:tcPr>
            <w:tcW w:w="4253" w:type="dxa"/>
          </w:tcPr>
          <w:p w14:paraId="0C7C0D61" w14:textId="77777777" w:rsidR="00D344AB" w:rsidRPr="00D344AB" w:rsidRDefault="00D344AB" w:rsidP="00D344AB">
            <w:pPr>
              <w:pStyle w:val="Table-Header"/>
            </w:pPr>
            <w:r w:rsidRPr="00D344AB">
              <w:t>Value</w:t>
            </w:r>
          </w:p>
        </w:tc>
      </w:tr>
      <w:tr w:rsidR="00D344AB" w:rsidRPr="00C91ED2" w14:paraId="2639FB46" w14:textId="77777777" w:rsidTr="00D344AB">
        <w:trPr>
          <w:trHeight w:val="113"/>
        </w:trPr>
        <w:tc>
          <w:tcPr>
            <w:tcW w:w="4252" w:type="dxa"/>
          </w:tcPr>
          <w:p w14:paraId="12E916B1" w14:textId="77777777" w:rsidR="00D344AB" w:rsidRPr="00D344AB" w:rsidRDefault="00D344AB" w:rsidP="00D344AB">
            <w:pPr>
              <w:pStyle w:val="Table-Text"/>
            </w:pPr>
            <w:r w:rsidRPr="00D344AB">
              <w:t>KSK</w:t>
            </w:r>
          </w:p>
        </w:tc>
        <w:tc>
          <w:tcPr>
            <w:tcW w:w="4253" w:type="dxa"/>
          </w:tcPr>
          <w:p w14:paraId="13184C76" w14:textId="77777777" w:rsidR="00D344AB" w:rsidRPr="00D344AB" w:rsidRDefault="00D344AB" w:rsidP="00D344AB">
            <w:pPr>
              <w:pStyle w:val="Table-Text"/>
            </w:pPr>
            <w:r w:rsidRPr="00D344AB">
              <w:t>Indefinite</w:t>
            </w:r>
          </w:p>
        </w:tc>
      </w:tr>
      <w:tr w:rsidR="00D344AB" w:rsidRPr="00C91ED2" w14:paraId="1F531B02" w14:textId="77777777" w:rsidTr="00D344AB">
        <w:trPr>
          <w:trHeight w:val="113"/>
        </w:trPr>
        <w:tc>
          <w:tcPr>
            <w:tcW w:w="4252" w:type="dxa"/>
          </w:tcPr>
          <w:p w14:paraId="19696CF2" w14:textId="77777777" w:rsidR="00D344AB" w:rsidRPr="00D344AB" w:rsidRDefault="00D344AB" w:rsidP="00D344AB">
            <w:pPr>
              <w:pStyle w:val="Table-Text"/>
            </w:pPr>
            <w:r w:rsidRPr="00D344AB">
              <w:t>ZSK</w:t>
            </w:r>
          </w:p>
        </w:tc>
        <w:tc>
          <w:tcPr>
            <w:tcW w:w="4253" w:type="dxa"/>
          </w:tcPr>
          <w:p w14:paraId="7C854272" w14:textId="77777777" w:rsidR="00D344AB" w:rsidRPr="00D344AB" w:rsidRDefault="00CF422D" w:rsidP="00D344AB">
            <w:pPr>
              <w:pStyle w:val="Table-Text"/>
            </w:pPr>
            <w:r>
              <w:t>90 days</w:t>
            </w:r>
          </w:p>
        </w:tc>
      </w:tr>
      <w:tr w:rsidR="00D344AB" w:rsidRPr="00C91ED2" w14:paraId="01D00267" w14:textId="77777777" w:rsidTr="00D344AB">
        <w:trPr>
          <w:trHeight w:val="113"/>
        </w:trPr>
        <w:tc>
          <w:tcPr>
            <w:tcW w:w="4252" w:type="dxa"/>
          </w:tcPr>
          <w:p w14:paraId="523FDE7D" w14:textId="77777777" w:rsidR="00D344AB" w:rsidRPr="00D344AB" w:rsidRDefault="00D344AB" w:rsidP="00D344AB">
            <w:pPr>
              <w:pStyle w:val="Table-Text"/>
            </w:pPr>
            <w:r w:rsidRPr="00D344AB">
              <w:t>Signature validity periods</w:t>
            </w:r>
          </w:p>
        </w:tc>
        <w:tc>
          <w:tcPr>
            <w:tcW w:w="4253" w:type="dxa"/>
          </w:tcPr>
          <w:p w14:paraId="7747352D" w14:textId="77777777" w:rsidR="00D344AB" w:rsidRPr="00D344AB" w:rsidRDefault="00D344AB" w:rsidP="00D344AB">
            <w:pPr>
              <w:pStyle w:val="Table-Text"/>
            </w:pPr>
            <w:r w:rsidRPr="00D344AB">
              <w:t>30 days</w:t>
            </w:r>
          </w:p>
        </w:tc>
      </w:tr>
    </w:tbl>
    <w:p w14:paraId="23F8D10F" w14:textId="77777777" w:rsidR="00C91ED2" w:rsidRDefault="00C91ED2" w:rsidP="00C91ED2">
      <w:r>
        <w:t>Keys that have been superseded are not used to sign resource records.</w:t>
      </w:r>
    </w:p>
    <w:p w14:paraId="1B78E34D" w14:textId="77777777" w:rsidR="00C91ED2" w:rsidRDefault="00C91ED2" w:rsidP="00C230AC">
      <w:pPr>
        <w:pStyle w:val="Heading2"/>
      </w:pPr>
      <w:bookmarkStart w:id="37" w:name="_Toc393899469"/>
      <w:r>
        <w:t>Activation data</w:t>
      </w:r>
      <w:bookmarkEnd w:id="37"/>
    </w:p>
    <w:p w14:paraId="07B4C9F5" w14:textId="77777777" w:rsidR="00C91ED2" w:rsidRDefault="00C91ED2" w:rsidP="00C91ED2">
      <w:r>
        <w:t xml:space="preserve">Activation data is securely generated and is protected by a confidentiality agreement between </w:t>
      </w:r>
      <w:r w:rsidR="00C230AC">
        <w:t>ARI Registry Services</w:t>
      </w:r>
      <w:r>
        <w:t xml:space="preserve"> and stakeholders that hold activation data. Activation data is decommissioned by destroying, invalidating or by using another suitable method applicable to the type of data.</w:t>
      </w:r>
    </w:p>
    <w:p w14:paraId="3DB46C55" w14:textId="77777777" w:rsidR="00C91ED2" w:rsidRDefault="00C91ED2" w:rsidP="00C230AC">
      <w:pPr>
        <w:pStyle w:val="Heading2"/>
      </w:pPr>
      <w:bookmarkStart w:id="38" w:name="_Toc393899470"/>
      <w:r>
        <w:t>Computer security controls</w:t>
      </w:r>
      <w:bookmarkEnd w:id="38"/>
    </w:p>
    <w:p w14:paraId="4DACD8C9" w14:textId="77777777" w:rsidR="00C91ED2" w:rsidRDefault="00C230AC" w:rsidP="00C91ED2">
      <w:r>
        <w:t>ARI Registry Services</w:t>
      </w:r>
      <w:r w:rsidR="00C91ED2">
        <w:t xml:space="preserve"> limits access to production servers and only authorised staff members from the IT department are allowed privileged access. Access may be extended to other personnel for valid business reasons.</w:t>
      </w:r>
    </w:p>
    <w:p w14:paraId="7B058409" w14:textId="77777777" w:rsidR="00C91ED2" w:rsidRDefault="00C91ED2" w:rsidP="00C91ED2">
      <w:r>
        <w:t>Authentication methods are complimented with network security measures. Passwords are rotated regularly and best practices such as tiered authentication and two factor authentication are implemented where appropriate.</w:t>
      </w:r>
    </w:p>
    <w:p w14:paraId="1DA7587D" w14:textId="77777777" w:rsidR="00C91ED2" w:rsidRDefault="00C91ED2" w:rsidP="00C230AC">
      <w:pPr>
        <w:pStyle w:val="Heading2"/>
      </w:pPr>
      <w:bookmarkStart w:id="39" w:name="_Toc393899471"/>
      <w:r>
        <w:t>Network security controls</w:t>
      </w:r>
      <w:bookmarkEnd w:id="39"/>
    </w:p>
    <w:p w14:paraId="37FA79C5" w14:textId="77777777" w:rsidR="00C91ED2" w:rsidRDefault="00C91ED2" w:rsidP="00C91ED2">
      <w:r>
        <w:t xml:space="preserve">Networks for secure DNSSEC infrastructure are segregated using firewalls. Audit logs are kept for all sensitive DNSSEC operations and archived for investigative purposes should security breaches be suspected or detected. Systems are divided into their applicability (e.g. frontend and backend) and user </w:t>
      </w:r>
      <w:r>
        <w:lastRenderedPageBreak/>
        <w:t xml:space="preserve">and application access to them is restricted using appropriate means. Production infrastructure is logically separated from non-production infrastructure to limit access at a network level in accordance with </w:t>
      </w:r>
      <w:r w:rsidR="00C230AC">
        <w:t>ARI Registry Services</w:t>
      </w:r>
      <w:r>
        <w:t xml:space="preserve"> security policies.</w:t>
      </w:r>
    </w:p>
    <w:p w14:paraId="1F1E438D" w14:textId="77777777" w:rsidR="00C91ED2" w:rsidRDefault="00C91ED2" w:rsidP="00C230AC">
      <w:pPr>
        <w:pStyle w:val="Heading2"/>
      </w:pPr>
      <w:bookmarkStart w:id="40" w:name="_Toc393899472"/>
      <w:r>
        <w:t>Time stamping</w:t>
      </w:r>
      <w:bookmarkEnd w:id="40"/>
    </w:p>
    <w:p w14:paraId="6712288D" w14:textId="77777777" w:rsidR="00C91ED2" w:rsidRDefault="00C91ED2" w:rsidP="00C91ED2">
      <w:r>
        <w:t>Timestamps are used for:</w:t>
      </w:r>
    </w:p>
    <w:p w14:paraId="3EAA8922" w14:textId="77777777" w:rsidR="00C91ED2" w:rsidRDefault="00C91ED2" w:rsidP="00D344AB">
      <w:pPr>
        <w:pStyle w:val="BulletedList"/>
      </w:pPr>
      <w:r>
        <w:t>Audit logs generated manually and automatically</w:t>
      </w:r>
    </w:p>
    <w:p w14:paraId="2F5BA403" w14:textId="77777777" w:rsidR="00C91ED2" w:rsidRDefault="00C91ED2" w:rsidP="00D344AB">
      <w:pPr>
        <w:pStyle w:val="BulletedList"/>
      </w:pPr>
      <w:r>
        <w:t>DNSSEC signatures.</w:t>
      </w:r>
    </w:p>
    <w:p w14:paraId="69AFC594" w14:textId="77777777" w:rsidR="00C91ED2" w:rsidRDefault="00C230AC" w:rsidP="00C91ED2">
      <w:r>
        <w:t>ARI Registry Services</w:t>
      </w:r>
      <w:r w:rsidR="00C91ED2">
        <w:t xml:space="preserve"> synchronises its timeservers with stratum 2 or 3 timeservers. All manually recorded times are stated in time that is local to the location of record. All automatically recorded times are in UTC.</w:t>
      </w:r>
    </w:p>
    <w:p w14:paraId="173BAB57" w14:textId="77777777" w:rsidR="00C91ED2" w:rsidRDefault="00D344AB" w:rsidP="00C230AC">
      <w:pPr>
        <w:pStyle w:val="Heading2"/>
      </w:pPr>
      <w:bookmarkStart w:id="41" w:name="_Toc393899473"/>
      <w:r>
        <w:t>Life</w:t>
      </w:r>
      <w:r w:rsidR="00C91ED2">
        <w:t>cycle technical controls</w:t>
      </w:r>
      <w:bookmarkEnd w:id="41"/>
    </w:p>
    <w:p w14:paraId="6728E3A6" w14:textId="77777777" w:rsidR="00C91ED2" w:rsidRDefault="00C91ED2" w:rsidP="00C230AC">
      <w:pPr>
        <w:pStyle w:val="Heading3"/>
      </w:pPr>
      <w:r>
        <w:t>System development controls</w:t>
      </w:r>
    </w:p>
    <w:p w14:paraId="26B2363E" w14:textId="77777777" w:rsidR="00C91ED2" w:rsidRDefault="00C91ED2" w:rsidP="00C91ED2">
      <w:r>
        <w:t xml:space="preserve">All </w:t>
      </w:r>
      <w:r w:rsidR="00C230AC">
        <w:t>ARI Registry Services</w:t>
      </w:r>
      <w:r>
        <w:t xml:space="preserve"> software deployed on production systems is maintained in version controlled repositories. </w:t>
      </w:r>
      <w:r w:rsidR="00C230AC">
        <w:t>ARI Registry Services</w:t>
      </w:r>
      <w:r>
        <w:t xml:space="preserve"> implements rigorous change control systems for production infrastructure.</w:t>
      </w:r>
    </w:p>
    <w:p w14:paraId="1DD7A152" w14:textId="77777777" w:rsidR="00C91ED2" w:rsidRDefault="00C91ED2" w:rsidP="00C230AC">
      <w:pPr>
        <w:pStyle w:val="Heading3"/>
      </w:pPr>
      <w:r>
        <w:t>Security management controls</w:t>
      </w:r>
    </w:p>
    <w:p w14:paraId="7454947D" w14:textId="77777777" w:rsidR="00C91ED2" w:rsidRDefault="00C230AC" w:rsidP="00C91ED2">
      <w:r>
        <w:t>ARI Registry Services</w:t>
      </w:r>
      <w:r w:rsidR="00C91ED2">
        <w:t xml:space="preserve"> monitors its system for access, configuration changes, package installs and network connections in addition to other critical metrics that can be used to detect suspicious activities. Detailed audit logs enable </w:t>
      </w:r>
      <w:r>
        <w:t>ARI Registry Services</w:t>
      </w:r>
      <w:r w:rsidR="00C91ED2">
        <w:t xml:space="preserve"> to trace any transaction on its systems and </w:t>
      </w:r>
      <w:r w:rsidR="00D344AB">
        <w:t>analyse</w:t>
      </w:r>
      <w:r w:rsidR="00C91ED2">
        <w:t xml:space="preserve"> events.</w:t>
      </w:r>
    </w:p>
    <w:p w14:paraId="6BD1671C" w14:textId="77777777" w:rsidR="00C91ED2" w:rsidRDefault="00EB0B27" w:rsidP="00C230AC">
      <w:pPr>
        <w:pStyle w:val="Heading3"/>
      </w:pPr>
      <w:r>
        <w:t>Life</w:t>
      </w:r>
      <w:r w:rsidR="00C91ED2">
        <w:t>cycle security controls</w:t>
      </w:r>
    </w:p>
    <w:p w14:paraId="5B6D85FF" w14:textId="77777777" w:rsidR="00C91ED2" w:rsidRDefault="00C230AC" w:rsidP="00C91ED2">
      <w:r>
        <w:t>ARI Registry Services</w:t>
      </w:r>
      <w:r w:rsidR="00C91ED2">
        <w:t xml:space="preserve"> implements fully redundant signing infrastructure and contracts with hardware manufacturers to provide four (4) hour business day turnaround on support.</w:t>
      </w:r>
    </w:p>
    <w:p w14:paraId="13BA65F9" w14:textId="77777777" w:rsidR="00C91ED2" w:rsidRDefault="00C91ED2" w:rsidP="00C91ED2">
      <w:r>
        <w:t>All production infrastructure and software is thoroughly tested before being deployed. Source code of all software deployed to production systems is authenticated and verified.</w:t>
      </w:r>
    </w:p>
    <w:p w14:paraId="70E6CF3B" w14:textId="77777777" w:rsidR="00C91ED2" w:rsidRDefault="00C91ED2" w:rsidP="00C230AC">
      <w:pPr>
        <w:pStyle w:val="Heading1"/>
      </w:pPr>
      <w:bookmarkStart w:id="42" w:name="_Toc393899474"/>
      <w:r>
        <w:lastRenderedPageBreak/>
        <w:t>Zone Signing</w:t>
      </w:r>
      <w:bookmarkEnd w:id="42"/>
    </w:p>
    <w:p w14:paraId="61A8F91A" w14:textId="77777777" w:rsidR="00C91ED2" w:rsidRDefault="00C91ED2" w:rsidP="00C230AC">
      <w:pPr>
        <w:pStyle w:val="Heading2"/>
      </w:pPr>
      <w:bookmarkStart w:id="43" w:name="_Toc393899475"/>
      <w:r>
        <w:t>Key lengths, key types and algorithms</w:t>
      </w:r>
      <w:bookmarkEnd w:id="43"/>
    </w:p>
    <w:p w14:paraId="2A693F3A" w14:textId="77777777" w:rsidR="00C91ED2" w:rsidRDefault="00C230AC" w:rsidP="00C91ED2">
      <w:r>
        <w:t>ARI Registry Services</w:t>
      </w:r>
      <w:r w:rsidR="00C91ED2">
        <w:t xml:space="preserve"> uses a split key signing method. The RSA algorithm with a key length of 2048 bits is used for the KSK and 1280 bits is used for the ZSK.</w:t>
      </w:r>
    </w:p>
    <w:p w14:paraId="22AB5350" w14:textId="77777777" w:rsidR="00C91ED2" w:rsidRDefault="00C91ED2" w:rsidP="00C230AC">
      <w:pPr>
        <w:pStyle w:val="Heading2"/>
      </w:pPr>
      <w:bookmarkStart w:id="44" w:name="_Toc393899476"/>
      <w:r>
        <w:t>Authenticated denial of existence</w:t>
      </w:r>
      <w:bookmarkEnd w:id="44"/>
    </w:p>
    <w:p w14:paraId="21A7E33B" w14:textId="77777777" w:rsidR="00C91ED2" w:rsidRDefault="00C91ED2" w:rsidP="00C91ED2">
      <w:r>
        <w:t>NSEC is used to provide authenticated denial of existence.</w:t>
      </w:r>
    </w:p>
    <w:p w14:paraId="40C506A1" w14:textId="77777777" w:rsidR="00C91ED2" w:rsidRDefault="00C91ED2" w:rsidP="00C230AC">
      <w:pPr>
        <w:pStyle w:val="Heading2"/>
      </w:pPr>
      <w:bookmarkStart w:id="45" w:name="_Toc393899477"/>
      <w:r>
        <w:t>Signature format</w:t>
      </w:r>
      <w:bookmarkEnd w:id="45"/>
    </w:p>
    <w:p w14:paraId="619C312B" w14:textId="77777777" w:rsidR="00C91ED2" w:rsidRDefault="00C91ED2" w:rsidP="00C91ED2">
      <w:r>
        <w:t>Signatures are generated using SHA256 hashes.</w:t>
      </w:r>
    </w:p>
    <w:p w14:paraId="401720ED" w14:textId="77777777" w:rsidR="00C91ED2" w:rsidRDefault="00C91ED2" w:rsidP="00C230AC">
      <w:pPr>
        <w:pStyle w:val="Heading2"/>
      </w:pPr>
      <w:bookmarkStart w:id="46" w:name="_Toc393899478"/>
      <w:r>
        <w:t>Key roll-over</w:t>
      </w:r>
      <w:bookmarkEnd w:id="46"/>
    </w:p>
    <w:p w14:paraId="525709ED" w14:textId="77777777" w:rsidR="00C91ED2" w:rsidRDefault="00C91ED2" w:rsidP="00C91ED2">
      <w:r>
        <w:t xml:space="preserve">The ZSK rollover is every </w:t>
      </w:r>
      <w:r w:rsidR="00CF422D">
        <w:t>90 days</w:t>
      </w:r>
      <w:r>
        <w:t xml:space="preserve"> using a pre-publish method.</w:t>
      </w:r>
    </w:p>
    <w:p w14:paraId="70249D2A" w14:textId="77777777" w:rsidR="00C91ED2" w:rsidRDefault="00C91ED2" w:rsidP="00C91ED2">
      <w:r>
        <w:t xml:space="preserve">KSK considered cryptographically secure enough that the complexities and risks of the multiparty rollover are not necessary, thus the </w:t>
      </w:r>
      <w:r w:rsidR="00CF422D">
        <w:t>K</w:t>
      </w:r>
      <w:r>
        <w:t>SK is never rotated.</w:t>
      </w:r>
    </w:p>
    <w:p w14:paraId="47AE4CD1" w14:textId="77777777" w:rsidR="00C91ED2" w:rsidRDefault="00C91ED2" w:rsidP="00C230AC">
      <w:pPr>
        <w:pStyle w:val="Heading2"/>
      </w:pPr>
      <w:bookmarkStart w:id="47" w:name="_Toc393899479"/>
      <w:r>
        <w:t>Signature Lifetime and Re-Signing Frequency</w:t>
      </w:r>
      <w:bookmarkEnd w:id="47"/>
    </w:p>
    <w:p w14:paraId="04C5D1CF" w14:textId="77777777" w:rsidR="00C91ED2" w:rsidRDefault="00C91ED2" w:rsidP="00C91ED2">
      <w:r>
        <w:t xml:space="preserve">Signatures are valid for 30 days. Signatures are automatically regenerated every </w:t>
      </w:r>
      <w:r w:rsidR="00CF422D">
        <w:t>50% to 75% of this time</w:t>
      </w:r>
      <w:r>
        <w:t>.</w:t>
      </w:r>
    </w:p>
    <w:p w14:paraId="340EAA8C" w14:textId="77777777" w:rsidR="00C91ED2" w:rsidRDefault="00C91ED2" w:rsidP="00C230AC">
      <w:pPr>
        <w:pStyle w:val="Heading2"/>
      </w:pPr>
      <w:bookmarkStart w:id="48" w:name="_Toc393899480"/>
      <w:r>
        <w:t>Verification of resource records</w:t>
      </w:r>
      <w:bookmarkEnd w:id="48"/>
    </w:p>
    <w:p w14:paraId="31B1871D" w14:textId="77777777" w:rsidR="00C91ED2" w:rsidRDefault="00C91ED2" w:rsidP="00C91ED2">
      <w:r>
        <w:t xml:space="preserve">Validity checks are made against the zone as part of </w:t>
      </w:r>
      <w:r w:rsidR="00C230AC">
        <w:t xml:space="preserve">ARI Registry </w:t>
      </w:r>
      <w:r w:rsidR="00EB0B27">
        <w:t>Services’</w:t>
      </w:r>
      <w:r>
        <w:t xml:space="preserve"> standard monitoring process. This includes verifying DNSSEC material.</w:t>
      </w:r>
    </w:p>
    <w:p w14:paraId="02993D9A" w14:textId="77777777" w:rsidR="00C91ED2" w:rsidRDefault="00C91ED2" w:rsidP="00C91ED2">
      <w:r>
        <w:t xml:space="preserve">All resource records are validated by the </w:t>
      </w:r>
      <w:r w:rsidR="00CF422D">
        <w:t xml:space="preserve">system </w:t>
      </w:r>
      <w:r>
        <w:t>before delivery to be signed and distributed into the zone file.</w:t>
      </w:r>
    </w:p>
    <w:p w14:paraId="4BDCFD29" w14:textId="77777777" w:rsidR="00C91ED2" w:rsidRDefault="00C91ED2" w:rsidP="00C230AC">
      <w:pPr>
        <w:pStyle w:val="Heading2"/>
      </w:pPr>
      <w:bookmarkStart w:id="49" w:name="_Toc393899481"/>
      <w:r>
        <w:lastRenderedPageBreak/>
        <w:t>Resource records time-to-live</w:t>
      </w:r>
      <w:bookmarkEnd w:id="49"/>
    </w:p>
    <w:p w14:paraId="77E8DAEC" w14:textId="77777777" w:rsidR="00C91ED2" w:rsidRDefault="00C91ED2" w:rsidP="009F78ED">
      <w:pPr>
        <w:keepNext/>
      </w:pPr>
      <w:r>
        <w:t>TTL for each DNSSEC Resource Record in seconds: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EB0B27" w:rsidRPr="00EB0B27" w14:paraId="7D35CBC5" w14:textId="77777777" w:rsidTr="001D65FD">
        <w:trPr>
          <w:cantSplit/>
        </w:trPr>
        <w:tc>
          <w:tcPr>
            <w:tcW w:w="1560" w:type="dxa"/>
            <w:shd w:val="clear" w:color="auto" w:fill="BFBFBF" w:themeFill="background1" w:themeFillShade="BF"/>
          </w:tcPr>
          <w:p w14:paraId="3B237616" w14:textId="77777777" w:rsidR="00EB0B27" w:rsidRPr="00EB0B27" w:rsidRDefault="00EB0B27" w:rsidP="00EB0B27">
            <w:pPr>
              <w:keepNext/>
              <w:spacing w:before="40" w:after="40" w:line="240" w:lineRule="auto"/>
              <w:rPr>
                <w:b/>
                <w:sz w:val="18"/>
              </w:rPr>
            </w:pPr>
            <w:r w:rsidRPr="00EB0B27">
              <w:rPr>
                <w:b/>
                <w:sz w:val="18"/>
              </w:rPr>
              <w:t>DNSKEY</w:t>
            </w:r>
          </w:p>
        </w:tc>
        <w:tc>
          <w:tcPr>
            <w:tcW w:w="6945" w:type="dxa"/>
          </w:tcPr>
          <w:p w14:paraId="5A7608A0" w14:textId="77777777" w:rsidR="00EB0B27" w:rsidRPr="00EB0B27" w:rsidRDefault="00EB0B27" w:rsidP="00EB0B27">
            <w:pPr>
              <w:spacing w:before="40" w:after="40" w:line="240" w:lineRule="auto"/>
              <w:rPr>
                <w:sz w:val="18"/>
              </w:rPr>
            </w:pPr>
            <w:r w:rsidRPr="00EB0B27">
              <w:rPr>
                <w:sz w:val="18"/>
              </w:rPr>
              <w:t>3600</w:t>
            </w:r>
          </w:p>
        </w:tc>
      </w:tr>
      <w:tr w:rsidR="00EB0B27" w:rsidRPr="00EB0B27" w14:paraId="7B90DA13" w14:textId="77777777" w:rsidTr="001D65FD">
        <w:trPr>
          <w:cantSplit/>
        </w:trPr>
        <w:tc>
          <w:tcPr>
            <w:tcW w:w="1560" w:type="dxa"/>
            <w:shd w:val="clear" w:color="auto" w:fill="BFBFBF" w:themeFill="background1" w:themeFillShade="BF"/>
          </w:tcPr>
          <w:p w14:paraId="13D7491E" w14:textId="77777777" w:rsidR="00EB0B27" w:rsidRPr="00EB0B27" w:rsidRDefault="00EB0B27" w:rsidP="00EB0B27">
            <w:pPr>
              <w:keepNext/>
              <w:spacing w:before="40" w:after="40" w:line="240" w:lineRule="auto"/>
              <w:rPr>
                <w:b/>
                <w:sz w:val="18"/>
              </w:rPr>
            </w:pPr>
            <w:r w:rsidRPr="00EB0B27">
              <w:rPr>
                <w:b/>
                <w:sz w:val="18"/>
              </w:rPr>
              <w:t>DS</w:t>
            </w:r>
          </w:p>
        </w:tc>
        <w:tc>
          <w:tcPr>
            <w:tcW w:w="6945" w:type="dxa"/>
          </w:tcPr>
          <w:p w14:paraId="451CC3D0" w14:textId="77777777" w:rsidR="00EB0B27" w:rsidRPr="00EB0B27" w:rsidRDefault="00EB0B27" w:rsidP="00EB0B27">
            <w:pPr>
              <w:spacing w:before="40" w:after="40" w:line="240" w:lineRule="auto"/>
              <w:rPr>
                <w:sz w:val="18"/>
              </w:rPr>
            </w:pPr>
            <w:r w:rsidRPr="00EB0B27">
              <w:rPr>
                <w:sz w:val="18"/>
              </w:rPr>
              <w:t>3600</w:t>
            </w:r>
          </w:p>
        </w:tc>
      </w:tr>
      <w:tr w:rsidR="00EB0B27" w:rsidRPr="00EB0B27" w14:paraId="02DC2B47" w14:textId="77777777" w:rsidTr="001D65FD">
        <w:trPr>
          <w:cantSplit/>
        </w:trPr>
        <w:tc>
          <w:tcPr>
            <w:tcW w:w="1560" w:type="dxa"/>
            <w:shd w:val="clear" w:color="auto" w:fill="BFBFBF" w:themeFill="background1" w:themeFillShade="BF"/>
          </w:tcPr>
          <w:p w14:paraId="7F0B1118" w14:textId="77777777" w:rsidR="00EB0B27" w:rsidRPr="00EB0B27" w:rsidRDefault="00EB0B27" w:rsidP="00EB0B27">
            <w:pPr>
              <w:keepNext/>
              <w:spacing w:before="40" w:after="40" w:line="240" w:lineRule="auto"/>
              <w:rPr>
                <w:b/>
                <w:sz w:val="18"/>
              </w:rPr>
            </w:pPr>
            <w:r w:rsidRPr="00EB0B27">
              <w:rPr>
                <w:b/>
                <w:sz w:val="18"/>
              </w:rPr>
              <w:t>NSEC</w:t>
            </w:r>
          </w:p>
        </w:tc>
        <w:tc>
          <w:tcPr>
            <w:tcW w:w="6945" w:type="dxa"/>
          </w:tcPr>
          <w:p w14:paraId="669BD235" w14:textId="77777777" w:rsidR="00EB0B27" w:rsidRPr="00EB0B27" w:rsidRDefault="00CF422D" w:rsidP="00EB0B27">
            <w:pPr>
              <w:spacing w:before="40" w:after="40" w:line="240" w:lineRule="auto"/>
              <w:rPr>
                <w:sz w:val="18"/>
              </w:rPr>
            </w:pPr>
            <w:r>
              <w:rPr>
                <w:sz w:val="18"/>
              </w:rPr>
              <w:t>6</w:t>
            </w:r>
            <w:r w:rsidR="00EB0B27" w:rsidRPr="00EB0B27">
              <w:rPr>
                <w:sz w:val="18"/>
              </w:rPr>
              <w:t>00</w:t>
            </w:r>
          </w:p>
        </w:tc>
      </w:tr>
      <w:tr w:rsidR="00EB0B27" w:rsidRPr="00EB0B27" w14:paraId="27F93818" w14:textId="77777777" w:rsidTr="001D65FD">
        <w:trPr>
          <w:cantSplit/>
        </w:trPr>
        <w:tc>
          <w:tcPr>
            <w:tcW w:w="1560" w:type="dxa"/>
            <w:shd w:val="clear" w:color="auto" w:fill="BFBFBF" w:themeFill="background1" w:themeFillShade="BF"/>
          </w:tcPr>
          <w:p w14:paraId="5374E51C" w14:textId="77777777" w:rsidR="00EB0B27" w:rsidRPr="00EB0B27" w:rsidRDefault="00EB0B27" w:rsidP="00EB0B27">
            <w:pPr>
              <w:keepNext/>
              <w:spacing w:before="40" w:after="40" w:line="240" w:lineRule="auto"/>
              <w:rPr>
                <w:b/>
                <w:sz w:val="18"/>
              </w:rPr>
            </w:pPr>
            <w:r w:rsidRPr="00EB0B27">
              <w:rPr>
                <w:b/>
                <w:sz w:val="18"/>
              </w:rPr>
              <w:t>RRSIG</w:t>
            </w:r>
          </w:p>
        </w:tc>
        <w:tc>
          <w:tcPr>
            <w:tcW w:w="6945" w:type="dxa"/>
          </w:tcPr>
          <w:p w14:paraId="4686445B" w14:textId="77777777" w:rsidR="00EB0B27" w:rsidRPr="00EB0B27" w:rsidRDefault="00EB0B27" w:rsidP="00EB0B27">
            <w:pPr>
              <w:spacing w:before="40" w:after="40" w:line="240" w:lineRule="auto"/>
              <w:rPr>
                <w:sz w:val="18"/>
              </w:rPr>
            </w:pPr>
            <w:r>
              <w:rPr>
                <w:sz w:val="18"/>
              </w:rPr>
              <w:t>S</w:t>
            </w:r>
            <w:r w:rsidRPr="00EB0B27">
              <w:rPr>
                <w:sz w:val="18"/>
              </w:rPr>
              <w:t>ame as covered Resource Record</w:t>
            </w:r>
          </w:p>
        </w:tc>
      </w:tr>
    </w:tbl>
    <w:p w14:paraId="1EE9ACD0" w14:textId="77777777" w:rsidR="00EB0B27" w:rsidRDefault="00EB0B27" w:rsidP="00C91ED2"/>
    <w:p w14:paraId="059774F8" w14:textId="77777777" w:rsidR="00C91ED2" w:rsidRDefault="00C91ED2" w:rsidP="00C230AC">
      <w:pPr>
        <w:pStyle w:val="Heading1"/>
      </w:pPr>
      <w:bookmarkStart w:id="50" w:name="_Ref393378763"/>
      <w:bookmarkStart w:id="51" w:name="_Toc393899482"/>
      <w:r>
        <w:lastRenderedPageBreak/>
        <w:t>Compliance Audit</w:t>
      </w:r>
      <w:bookmarkEnd w:id="50"/>
      <w:bookmarkEnd w:id="51"/>
    </w:p>
    <w:p w14:paraId="1E6EF38F" w14:textId="77777777" w:rsidR="00C91ED2" w:rsidRDefault="00C91ED2" w:rsidP="00C91ED2">
      <w:r>
        <w:t xml:space="preserve">An audit for DNSSEC operations is performed annually in </w:t>
      </w:r>
      <w:r w:rsidR="008E185C">
        <w:t>in conjunction</w:t>
      </w:r>
      <w:r>
        <w:t xml:space="preserve"> with</w:t>
      </w:r>
      <w:r w:rsidR="008E185C">
        <w:t xml:space="preserve"> our</w:t>
      </w:r>
      <w:r>
        <w:t xml:space="preserve"> ISO 27001</w:t>
      </w:r>
      <w:r w:rsidR="008E185C">
        <w:t>:2006 audit</w:t>
      </w:r>
      <w:r>
        <w:t>.</w:t>
      </w:r>
    </w:p>
    <w:p w14:paraId="218287E6" w14:textId="77777777" w:rsidR="00C91ED2" w:rsidRDefault="00C91ED2" w:rsidP="00C230AC">
      <w:pPr>
        <w:pStyle w:val="Heading2"/>
      </w:pPr>
      <w:bookmarkStart w:id="52" w:name="_Toc393899483"/>
      <w:r>
        <w:t>Frequency of entity compliance audit</w:t>
      </w:r>
      <w:bookmarkEnd w:id="52"/>
    </w:p>
    <w:p w14:paraId="27A438F4" w14:textId="77777777" w:rsidR="00C91ED2" w:rsidRDefault="00C91ED2" w:rsidP="00C91ED2">
      <w:r>
        <w:t xml:space="preserve">Compliance audits are conducted annually at the sole expense of </w:t>
      </w:r>
      <w:r w:rsidR="00C230AC">
        <w:t>ARI Registry Services</w:t>
      </w:r>
      <w:r>
        <w:t>.</w:t>
      </w:r>
    </w:p>
    <w:p w14:paraId="6229BD88" w14:textId="77777777" w:rsidR="00C91ED2" w:rsidRDefault="00C91ED2" w:rsidP="00C230AC">
      <w:pPr>
        <w:pStyle w:val="Heading2"/>
      </w:pPr>
      <w:bookmarkStart w:id="53" w:name="_Toc393899484"/>
      <w:r>
        <w:t>Identity/qualifications of auditor</w:t>
      </w:r>
      <w:bookmarkEnd w:id="53"/>
    </w:p>
    <w:p w14:paraId="765902E3" w14:textId="77777777" w:rsidR="00C91ED2" w:rsidRDefault="00C230AC" w:rsidP="00C91ED2">
      <w:r>
        <w:t xml:space="preserve">ARI Registry </w:t>
      </w:r>
      <w:r w:rsidR="00EB0B27">
        <w:t>Services’</w:t>
      </w:r>
      <w:r w:rsidR="00C91ED2">
        <w:t xml:space="preserve"> compliance audits are performed by </w:t>
      </w:r>
      <w:r w:rsidR="00EB0B27">
        <w:t>independent auditors</w:t>
      </w:r>
      <w:r w:rsidR="00C91ED2">
        <w:t>.</w:t>
      </w:r>
    </w:p>
    <w:p w14:paraId="4FD0C1AA" w14:textId="77777777" w:rsidR="00C91ED2" w:rsidRDefault="00C91ED2" w:rsidP="00C230AC">
      <w:pPr>
        <w:pStyle w:val="Heading2"/>
      </w:pPr>
      <w:bookmarkStart w:id="54" w:name="_Toc393899485"/>
      <w:r>
        <w:t>Auditor’s relationship to audited party</w:t>
      </w:r>
      <w:bookmarkEnd w:id="54"/>
    </w:p>
    <w:p w14:paraId="16A272B3" w14:textId="77777777" w:rsidR="00C91ED2" w:rsidRDefault="00C91ED2" w:rsidP="00C91ED2">
      <w:r>
        <w:t xml:space="preserve">Compliance audits of </w:t>
      </w:r>
      <w:r w:rsidR="00C230AC">
        <w:t xml:space="preserve">ARI Registry </w:t>
      </w:r>
      <w:r w:rsidR="001D65FD">
        <w:t>Services’</w:t>
      </w:r>
      <w:r>
        <w:t xml:space="preserve"> operations are performed by </w:t>
      </w:r>
      <w:r w:rsidR="00EB0B27">
        <w:t>i</w:t>
      </w:r>
      <w:r w:rsidR="00EB0B27" w:rsidRPr="00EB0B27">
        <w:t>ndependent auditors</w:t>
      </w:r>
      <w:r>
        <w:t xml:space="preserve">. Third party auditors do not participate in the multi-person control for any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14:paraId="7116EBA1" w14:textId="77777777" w:rsidR="00C91ED2" w:rsidRDefault="00C91ED2" w:rsidP="00C230AC">
      <w:pPr>
        <w:pStyle w:val="Heading2"/>
      </w:pPr>
      <w:bookmarkStart w:id="55" w:name="_Toc393899486"/>
      <w:r>
        <w:t>Topics covered by audit</w:t>
      </w:r>
      <w:bookmarkEnd w:id="55"/>
    </w:p>
    <w:p w14:paraId="175A7EF2" w14:textId="77777777" w:rsidR="00C91ED2" w:rsidRDefault="00C91ED2" w:rsidP="00C91ED2">
      <w:r>
        <w:t xml:space="preserve">The scope of </w:t>
      </w:r>
      <w:r w:rsidR="00C230AC">
        <w:t xml:space="preserve">ARI Registry </w:t>
      </w:r>
      <w:r w:rsidR="001D65FD">
        <w:t>Services’</w:t>
      </w:r>
      <w:r>
        <w:t xml:space="preserve"> annual Compliance Audit includes all DNSSEC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14:paraId="05C4BC58" w14:textId="77777777" w:rsidR="00C91ED2" w:rsidRDefault="00C91ED2" w:rsidP="00C230AC">
      <w:pPr>
        <w:pStyle w:val="Heading2"/>
      </w:pPr>
      <w:bookmarkStart w:id="56" w:name="_Toc393899487"/>
      <w:r>
        <w:t>Actions taken as a result of deficiency</w:t>
      </w:r>
      <w:bookmarkEnd w:id="56"/>
    </w:p>
    <w:p w14:paraId="677A38CF" w14:textId="77777777" w:rsidR="00C91ED2" w:rsidRDefault="00C91ED2" w:rsidP="00C91ED2">
      <w:r>
        <w:t xml:space="preserve">Action items that are raised as a result of compliance audits are presented to </w:t>
      </w:r>
      <w:r w:rsidR="00C230AC">
        <w:t xml:space="preserve">ARI Registry </w:t>
      </w:r>
      <w:r w:rsidR="00EB0B27">
        <w:t>Services’</w:t>
      </w:r>
      <w:r>
        <w:t xml:space="preserve"> management for consideration. </w:t>
      </w:r>
      <w:r w:rsidR="00C230AC">
        <w:t xml:space="preserve">ARI Registry </w:t>
      </w:r>
      <w:r w:rsidR="00EB0B27">
        <w:t>Services’</w:t>
      </w:r>
      <w:r>
        <w:t xml:space="preserve"> management will investigate and implement corrective actions should they determine them to be necessary.</w:t>
      </w:r>
    </w:p>
    <w:p w14:paraId="56E249EB" w14:textId="77777777" w:rsidR="00C91ED2" w:rsidRDefault="00C91ED2" w:rsidP="00C230AC">
      <w:pPr>
        <w:pStyle w:val="Heading2"/>
      </w:pPr>
      <w:bookmarkStart w:id="57" w:name="_Toc393899488"/>
      <w:r>
        <w:t>Communication of results</w:t>
      </w:r>
      <w:bookmarkEnd w:id="57"/>
    </w:p>
    <w:p w14:paraId="423AABB7" w14:textId="77777777" w:rsidR="00C91ED2" w:rsidRDefault="00C91ED2" w:rsidP="00C91ED2">
      <w:r>
        <w:t>A report of the audit results to will be published at www.ariservices.com no later than thirty (30) days after the audit.</w:t>
      </w:r>
    </w:p>
    <w:p w14:paraId="5FDA622C" w14:textId="77777777" w:rsidR="00C91ED2" w:rsidRDefault="00C91ED2" w:rsidP="00C230AC">
      <w:pPr>
        <w:pStyle w:val="Heading1"/>
      </w:pPr>
      <w:bookmarkStart w:id="58" w:name="_Toc393899489"/>
      <w:r>
        <w:lastRenderedPageBreak/>
        <w:t>Legal Matters</w:t>
      </w:r>
      <w:bookmarkEnd w:id="58"/>
    </w:p>
    <w:p w14:paraId="57F511E4" w14:textId="77777777" w:rsidR="00C91ED2" w:rsidRDefault="00C91ED2" w:rsidP="00C230AC">
      <w:pPr>
        <w:pStyle w:val="Heading2"/>
      </w:pPr>
      <w:bookmarkStart w:id="59" w:name="_Toc393899490"/>
      <w:r>
        <w:t>Fees</w:t>
      </w:r>
      <w:bookmarkEnd w:id="59"/>
    </w:p>
    <w:p w14:paraId="6FBC44D9" w14:textId="77777777" w:rsidR="00C91ED2" w:rsidRDefault="00C91ED2" w:rsidP="00C91ED2">
      <w:r>
        <w:t>Not applicable.</w:t>
      </w:r>
    </w:p>
    <w:p w14:paraId="24AA1DB0" w14:textId="77777777" w:rsidR="00C91ED2" w:rsidRDefault="00C91ED2" w:rsidP="00C230AC">
      <w:pPr>
        <w:pStyle w:val="Heading2"/>
      </w:pPr>
      <w:bookmarkStart w:id="60" w:name="_Toc393899491"/>
      <w:r>
        <w:t>Financial responsibility</w:t>
      </w:r>
      <w:bookmarkEnd w:id="60"/>
    </w:p>
    <w:p w14:paraId="2D41AF4C" w14:textId="77777777" w:rsidR="00C91ED2" w:rsidRDefault="00C91ED2" w:rsidP="00C91ED2">
      <w:r>
        <w:t>Not applicable.</w:t>
      </w:r>
    </w:p>
    <w:p w14:paraId="4BEEBF97" w14:textId="77777777" w:rsidR="00C91ED2" w:rsidRDefault="00C91ED2" w:rsidP="00C230AC">
      <w:pPr>
        <w:pStyle w:val="Heading2"/>
      </w:pPr>
      <w:bookmarkStart w:id="61" w:name="_Toc393899492"/>
      <w:r>
        <w:t>Confidentiality of business information</w:t>
      </w:r>
      <w:bookmarkEnd w:id="61"/>
    </w:p>
    <w:p w14:paraId="2138DA8D" w14:textId="77777777" w:rsidR="00C91ED2" w:rsidRDefault="00C91ED2" w:rsidP="00C230AC">
      <w:pPr>
        <w:pStyle w:val="Heading3"/>
      </w:pPr>
      <w:r>
        <w:t>Scope of confidential information</w:t>
      </w:r>
    </w:p>
    <w:p w14:paraId="1D250CC5" w14:textId="77777777" w:rsidR="00C91ED2" w:rsidRDefault="00C91ED2" w:rsidP="00C91ED2">
      <w:r>
        <w:t xml:space="preserve">The following information is kept confidential and requires privileged access as controlled by </w:t>
      </w:r>
      <w:r w:rsidR="00C230AC">
        <w:t>ARI Registry Services</w:t>
      </w:r>
      <w:r>
        <w:t xml:space="preserve"> policy:</w:t>
      </w:r>
    </w:p>
    <w:p w14:paraId="3167A83A" w14:textId="77777777" w:rsidR="00C91ED2" w:rsidRDefault="00C91ED2" w:rsidP="00EB0B27">
      <w:pPr>
        <w:pStyle w:val="BulletedList"/>
      </w:pPr>
      <w:r>
        <w:t>Secure DNSSEC information</w:t>
      </w:r>
    </w:p>
    <w:p w14:paraId="70AD778F" w14:textId="77777777" w:rsidR="00C91ED2" w:rsidRDefault="00C91ED2" w:rsidP="00EB0B27">
      <w:pPr>
        <w:pStyle w:val="BulletedList"/>
      </w:pPr>
      <w:r>
        <w:t>Audit logs</w:t>
      </w:r>
    </w:p>
    <w:p w14:paraId="49D09585" w14:textId="77777777" w:rsidR="00C91ED2" w:rsidRDefault="00C91ED2" w:rsidP="00EB0B27">
      <w:pPr>
        <w:pStyle w:val="BulletedList"/>
      </w:pPr>
      <w:r>
        <w:t>Reports created by auditors</w:t>
      </w:r>
    </w:p>
    <w:p w14:paraId="6204F0CC" w14:textId="77777777" w:rsidR="00C91ED2" w:rsidRDefault="00C91ED2" w:rsidP="00EB0B27">
      <w:pPr>
        <w:pStyle w:val="BulletedList"/>
      </w:pPr>
      <w:r>
        <w:t>Procedures</w:t>
      </w:r>
    </w:p>
    <w:p w14:paraId="7296A802" w14:textId="77777777" w:rsidR="00C91ED2" w:rsidRDefault="00C91ED2" w:rsidP="00EB0B27">
      <w:pPr>
        <w:pStyle w:val="BulletedList"/>
      </w:pPr>
      <w:r>
        <w:t>P</w:t>
      </w:r>
      <w:r w:rsidR="00EB0B27">
        <w:t>olicies that relate to security</w:t>
      </w:r>
    </w:p>
    <w:p w14:paraId="18B85621" w14:textId="77777777" w:rsidR="00C91ED2" w:rsidRDefault="00C91ED2" w:rsidP="00C230AC">
      <w:pPr>
        <w:pStyle w:val="Heading3"/>
      </w:pPr>
      <w:r>
        <w:t>Types of information not considered confidential</w:t>
      </w:r>
    </w:p>
    <w:p w14:paraId="72CCFE23" w14:textId="77777777" w:rsidR="00C91ED2" w:rsidRDefault="00C91ED2" w:rsidP="00C91ED2">
      <w:r>
        <w:t xml:space="preserve">Information that is classified as public as part of the DNSSEC extensions to DNS are considered to be public by </w:t>
      </w:r>
      <w:r w:rsidR="00C230AC">
        <w:t>ARI Registry Services</w:t>
      </w:r>
      <w:r>
        <w:t xml:space="preserve"> and will not be subject to access restriction.</w:t>
      </w:r>
    </w:p>
    <w:p w14:paraId="3D3E6FDD" w14:textId="77777777" w:rsidR="00C91ED2" w:rsidRDefault="00C91ED2" w:rsidP="00C230AC">
      <w:pPr>
        <w:pStyle w:val="Heading3"/>
      </w:pPr>
      <w:r>
        <w:t>Responsibility to protect confidential information</w:t>
      </w:r>
    </w:p>
    <w:p w14:paraId="1F564189" w14:textId="77777777" w:rsidR="00C91ED2" w:rsidRDefault="00C230AC" w:rsidP="00C91ED2">
      <w:r>
        <w:t>ARI Registry Services</w:t>
      </w:r>
      <w:r w:rsidR="00C91ED2">
        <w:t xml:space="preserve"> is committed to the confidentiality of information and takes all measures reasonably possible to prevent the compromise of such information. </w:t>
      </w:r>
    </w:p>
    <w:p w14:paraId="4B1CECDA" w14:textId="77777777" w:rsidR="00C91ED2" w:rsidRDefault="00C91ED2" w:rsidP="00C230AC">
      <w:pPr>
        <w:pStyle w:val="Heading2"/>
      </w:pPr>
      <w:bookmarkStart w:id="62" w:name="_Toc393899493"/>
      <w:r>
        <w:lastRenderedPageBreak/>
        <w:t>Privacy of personal information</w:t>
      </w:r>
      <w:bookmarkEnd w:id="62"/>
    </w:p>
    <w:p w14:paraId="2FB736FF" w14:textId="77777777" w:rsidR="00C91ED2" w:rsidRDefault="00C91ED2" w:rsidP="00C230AC">
      <w:pPr>
        <w:pStyle w:val="Heading3"/>
      </w:pPr>
      <w:r>
        <w:t>Information treated as private</w:t>
      </w:r>
    </w:p>
    <w:p w14:paraId="22C59946" w14:textId="77777777" w:rsidR="00C91ED2" w:rsidRDefault="00C91ED2" w:rsidP="00C91ED2">
      <w:r>
        <w:t>Not applicable.</w:t>
      </w:r>
    </w:p>
    <w:p w14:paraId="1195D498" w14:textId="77777777" w:rsidR="00C91ED2" w:rsidRDefault="00C91ED2" w:rsidP="00C230AC">
      <w:pPr>
        <w:pStyle w:val="Heading3"/>
      </w:pPr>
      <w:r>
        <w:t>Information not deemed private</w:t>
      </w:r>
    </w:p>
    <w:p w14:paraId="3C098D9B" w14:textId="77777777" w:rsidR="00C91ED2" w:rsidRDefault="00C91ED2" w:rsidP="00C91ED2">
      <w:r>
        <w:t>Not applicable.</w:t>
      </w:r>
    </w:p>
    <w:p w14:paraId="558A4A99" w14:textId="77777777" w:rsidR="00C91ED2" w:rsidRDefault="00C91ED2" w:rsidP="00C230AC">
      <w:pPr>
        <w:pStyle w:val="Heading3"/>
      </w:pPr>
      <w:r>
        <w:t>Responsibility to protect private information</w:t>
      </w:r>
    </w:p>
    <w:p w14:paraId="355CC0E0" w14:textId="77777777" w:rsidR="00C91ED2" w:rsidRDefault="00C91ED2" w:rsidP="00C91ED2">
      <w:r>
        <w:t>Not applicable.</w:t>
      </w:r>
    </w:p>
    <w:p w14:paraId="42601D6D" w14:textId="77777777" w:rsidR="00C91ED2" w:rsidRDefault="00C91ED2" w:rsidP="00C230AC">
      <w:pPr>
        <w:pStyle w:val="Heading3"/>
      </w:pPr>
      <w:r>
        <w:t>Disclosure</w:t>
      </w:r>
      <w:r w:rsidR="008E185C">
        <w:t xml:space="preserve"> pursuant to judicial or administrative process</w:t>
      </w:r>
    </w:p>
    <w:p w14:paraId="7C55C672" w14:textId="77777777" w:rsidR="00C91ED2" w:rsidRDefault="00C230AC" w:rsidP="00C91ED2">
      <w:r>
        <w:t>ARI Registry Services</w:t>
      </w:r>
      <w:r w:rsidR="00C91ED2">
        <w:t xml:space="preserve"> shall be entitled to disclose </w:t>
      </w:r>
      <w:r w:rsidR="008E185C">
        <w:t>c</w:t>
      </w:r>
      <w:r w:rsidR="00C91ED2">
        <w:t>onfidential/</w:t>
      </w:r>
      <w:r w:rsidR="008E185C">
        <w:t>p</w:t>
      </w:r>
      <w:r w:rsidR="00C91ED2">
        <w:t>rivate Information if</w:t>
      </w:r>
      <w:r w:rsidR="00CA451F">
        <w:t xml:space="preserve"> </w:t>
      </w:r>
      <w:r>
        <w:t>ARI Registry Services</w:t>
      </w:r>
      <w:r w:rsidR="00C91ED2">
        <w:t xml:space="preserve"> believes that disclosure is necessary in response to judicial, administrative, or other legal process.</w:t>
      </w:r>
    </w:p>
    <w:p w14:paraId="01AAFA2E" w14:textId="77777777" w:rsidR="00C91ED2" w:rsidRDefault="00C91ED2" w:rsidP="00C230AC">
      <w:pPr>
        <w:pStyle w:val="Heading2"/>
      </w:pPr>
      <w:bookmarkStart w:id="63" w:name="_Toc393899494"/>
      <w:r>
        <w:t>Limitations of liability</w:t>
      </w:r>
      <w:bookmarkEnd w:id="63"/>
    </w:p>
    <w:p w14:paraId="174C6671" w14:textId="77777777" w:rsidR="00CA451F" w:rsidRPr="00CA451F" w:rsidRDefault="00C230AC" w:rsidP="008E185C">
      <w:r>
        <w:t>ARI Registry Services</w:t>
      </w:r>
      <w:r w:rsidR="00C91ED2">
        <w:t xml:space="preserve"> </w:t>
      </w:r>
      <w:r w:rsidR="00CA451F">
        <w:t>to the extent permitted by law excludes liability for</w:t>
      </w:r>
      <w:r w:rsidR="00C91ED2">
        <w:t xml:space="preserve"> any </w:t>
      </w:r>
      <w:r w:rsidR="00CA451F">
        <w:t>losses, direct or</w:t>
      </w:r>
      <w:r w:rsidR="00CA451F" w:rsidRPr="00347EC7">
        <w:t xml:space="preserve"> indirect, punitive, special, incidental or consequential damage</w:t>
      </w:r>
      <w:r w:rsidR="00CA451F">
        <w:t>,</w:t>
      </w:r>
      <w:r w:rsidR="00CA451F" w:rsidRPr="00347EC7">
        <w:t xml:space="preserve"> in connection with or arising out of this </w:t>
      </w:r>
      <w:r w:rsidR="00CA451F">
        <w:t>D</w:t>
      </w:r>
      <w:r w:rsidR="008E185C">
        <w:t xml:space="preserve">NSSEC </w:t>
      </w:r>
      <w:r w:rsidR="00CA451F">
        <w:t>P</w:t>
      </w:r>
      <w:r w:rsidR="008E185C">
        <w:t xml:space="preserve">ractice </w:t>
      </w:r>
      <w:r w:rsidR="00CA451F">
        <w:t>S</w:t>
      </w:r>
      <w:r w:rsidR="008E185C">
        <w:t>tatement</w:t>
      </w:r>
      <w:r w:rsidR="00CA451F">
        <w:t xml:space="preserve"> or the actions of it or any third party </w:t>
      </w:r>
      <w:r w:rsidR="00CA451F" w:rsidRPr="00347EC7">
        <w:t xml:space="preserve">(including for loss of profits, use, data, or other economic advantage), however it arises, and even if </w:t>
      </w:r>
      <w:r w:rsidR="00CA451F">
        <w:t xml:space="preserve">ARI Registry Services </w:t>
      </w:r>
      <w:r w:rsidR="00CA451F" w:rsidRPr="00347EC7">
        <w:t xml:space="preserve">has been previously advised of the possibility of such. </w:t>
      </w:r>
    </w:p>
    <w:p w14:paraId="6902CB93" w14:textId="77777777" w:rsidR="00C91ED2" w:rsidRDefault="00C91ED2" w:rsidP="00C230AC">
      <w:pPr>
        <w:pStyle w:val="Heading2"/>
      </w:pPr>
      <w:bookmarkStart w:id="64" w:name="_Toc393898778"/>
      <w:bookmarkStart w:id="65" w:name="_Toc393899495"/>
      <w:bookmarkEnd w:id="64"/>
      <w:r>
        <w:t>Term and termination</w:t>
      </w:r>
      <w:bookmarkEnd w:id="65"/>
    </w:p>
    <w:p w14:paraId="2B48C508" w14:textId="77777777" w:rsidR="00C91ED2" w:rsidRDefault="00C91ED2" w:rsidP="00C230AC">
      <w:pPr>
        <w:pStyle w:val="Heading3"/>
      </w:pPr>
      <w:r>
        <w:t>Term</w:t>
      </w:r>
    </w:p>
    <w:p w14:paraId="21BB9CB3" w14:textId="77777777" w:rsidR="00C91ED2" w:rsidRDefault="00C91ED2" w:rsidP="00C91ED2">
      <w:r>
        <w:t xml:space="preserve">This </w:t>
      </w:r>
      <w:r w:rsidR="008E185C" w:rsidRPr="008E185C">
        <w:t xml:space="preserve">DNSSEC Practice Statement </w:t>
      </w:r>
      <w:r>
        <w:t>becomes effective upon publication with the most current version being published</w:t>
      </w:r>
      <w:r w:rsidR="007069B1">
        <w:t xml:space="preserve"> at the following link: </w:t>
      </w:r>
      <w:r w:rsidR="00AB4C7F" w:rsidRPr="00AB4C7F">
        <w:t>http://discoverydns.github.io/dnsapi-client/</w:t>
      </w:r>
    </w:p>
    <w:p w14:paraId="35773BDF" w14:textId="77777777" w:rsidR="00C91ED2" w:rsidRDefault="00C91ED2" w:rsidP="00C230AC">
      <w:pPr>
        <w:pStyle w:val="Heading3"/>
      </w:pPr>
      <w:r>
        <w:t>Termination</w:t>
      </w:r>
    </w:p>
    <w:p w14:paraId="3A40A05F" w14:textId="77777777" w:rsidR="00C91ED2" w:rsidRDefault="00C91ED2" w:rsidP="00C91ED2">
      <w:r>
        <w:t xml:space="preserve">This </w:t>
      </w:r>
      <w:r w:rsidR="008E185C" w:rsidRPr="008E185C">
        <w:t xml:space="preserve">DNSSEC Practice Statement </w:t>
      </w:r>
      <w:r>
        <w:t xml:space="preserve">will </w:t>
      </w:r>
      <w:r w:rsidR="001D65FD">
        <w:t xml:space="preserve">be </w:t>
      </w:r>
      <w:r>
        <w:t xml:space="preserve">amended as required and will remain in force until it is replaced by a new version. </w:t>
      </w:r>
    </w:p>
    <w:p w14:paraId="5C55257E" w14:textId="77777777" w:rsidR="00C91ED2" w:rsidRDefault="00C91ED2" w:rsidP="00C230AC">
      <w:pPr>
        <w:pStyle w:val="Heading3"/>
      </w:pPr>
      <w:r>
        <w:lastRenderedPageBreak/>
        <w:t>Dispute resolution provisions</w:t>
      </w:r>
    </w:p>
    <w:p w14:paraId="498C2977" w14:textId="77777777" w:rsidR="00CA451F" w:rsidRDefault="00C91ED2" w:rsidP="00C91ED2">
      <w:r>
        <w:t xml:space="preserve">Disputes among DNSSEC participants shall be resolved pursuant to provisions in the applicable agreements among the parties. </w:t>
      </w:r>
    </w:p>
    <w:p w14:paraId="211F9A24" w14:textId="77777777" w:rsidR="00C91ED2" w:rsidRDefault="00CA451F" w:rsidP="00C91ED2">
      <w:r>
        <w:t xml:space="preserve">With the exception of </w:t>
      </w:r>
      <w:r w:rsidRPr="00A41DF8">
        <w:t xml:space="preserve">injunctive or provisional relief, </w:t>
      </w:r>
      <w:r>
        <w:t>d</w:t>
      </w:r>
      <w:r w:rsidR="00C91ED2">
        <w:t xml:space="preserve">isputes involving </w:t>
      </w:r>
      <w:r w:rsidR="00C230AC">
        <w:t>ARI Registry Services</w:t>
      </w:r>
      <w:r w:rsidR="00C91ED2">
        <w:t xml:space="preserve"> require an initial negotiation period of </w:t>
      </w:r>
      <w:r>
        <w:t xml:space="preserve">no less than </w:t>
      </w:r>
      <w:r w:rsidR="00C91ED2">
        <w:t xml:space="preserve">sixty (60) days </w:t>
      </w:r>
      <w:r>
        <w:t>prior to the commencement of legal action.</w:t>
      </w:r>
    </w:p>
    <w:p w14:paraId="54691DBC" w14:textId="77777777" w:rsidR="00CA451F" w:rsidRDefault="00CA451F" w:rsidP="00CA451F">
      <w:r>
        <w:t xml:space="preserve">Subject to the foregoing, any legal action in relation to this </w:t>
      </w:r>
      <w:r w:rsidR="00A41DF8" w:rsidRPr="00A41DF8">
        <w:t xml:space="preserve">DNSSEC Practice Statement </w:t>
      </w:r>
      <w:r>
        <w:t>against any party or its property may be brought in any court of competent jurisdiction in the State of Victoria, Australia and the parties irrevocably, generally and unconditionally submit to the nonexclusive jurisdiction of any court specified in this provision in relation to both itself and its property.</w:t>
      </w:r>
    </w:p>
    <w:p w14:paraId="5FA69A26" w14:textId="77777777" w:rsidR="00C91ED2" w:rsidRDefault="00C91ED2" w:rsidP="00C230AC">
      <w:pPr>
        <w:pStyle w:val="Heading3"/>
      </w:pPr>
      <w:r>
        <w:t>Governing law</w:t>
      </w:r>
    </w:p>
    <w:p w14:paraId="15749061" w14:textId="77777777" w:rsidR="00C91ED2" w:rsidRDefault="00C91ED2" w:rsidP="00C91ED2">
      <w:r>
        <w:t xml:space="preserve">This </w:t>
      </w:r>
      <w:r w:rsidR="00A41DF8" w:rsidRPr="00A41DF8">
        <w:t>DNSSEC Practice Statement</w:t>
      </w:r>
      <w:r>
        <w:t xml:space="preserve"> shall be </w:t>
      </w:r>
      <w:r w:rsidR="00CA451F" w:rsidRPr="00CA451F">
        <w:t>governed by and construed under the law in the State of Victoria, Australia.</w:t>
      </w:r>
    </w:p>
    <w:p w14:paraId="33D39448" w14:textId="77777777" w:rsidR="001D65FD" w:rsidRDefault="001D65FD" w:rsidP="001D65FD">
      <w:pPr>
        <w:pStyle w:val="Heading1"/>
      </w:pPr>
      <w:bookmarkStart w:id="66" w:name="_Toc393899496"/>
      <w:r w:rsidRPr="001D65FD">
        <w:lastRenderedPageBreak/>
        <w:t>Glossary</w:t>
      </w:r>
      <w:bookmarkEnd w:id="66"/>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7087"/>
      </w:tblGrid>
      <w:tr w:rsidR="001D65FD" w:rsidRPr="00C91ED2" w14:paraId="7B2E97A7" w14:textId="77777777" w:rsidTr="001D65FD">
        <w:trPr>
          <w:cantSplit/>
          <w:trHeight w:val="20"/>
        </w:trPr>
        <w:tc>
          <w:tcPr>
            <w:tcW w:w="1418" w:type="dxa"/>
            <w:shd w:val="clear" w:color="auto" w:fill="BFBFBF" w:themeFill="background1" w:themeFillShade="BF"/>
          </w:tcPr>
          <w:p w14:paraId="56EC6D17" w14:textId="77777777" w:rsidR="001D65FD" w:rsidRPr="001D65FD" w:rsidRDefault="001D65FD" w:rsidP="001D65FD">
            <w:pPr>
              <w:pStyle w:val="Table-Header"/>
            </w:pPr>
            <w:r w:rsidRPr="001D65FD">
              <w:t>Acronym</w:t>
            </w:r>
          </w:p>
        </w:tc>
        <w:tc>
          <w:tcPr>
            <w:tcW w:w="7087" w:type="dxa"/>
            <w:shd w:val="clear" w:color="auto" w:fill="BFBFBF" w:themeFill="background1" w:themeFillShade="BF"/>
          </w:tcPr>
          <w:p w14:paraId="4721EA84" w14:textId="77777777" w:rsidR="001D65FD" w:rsidRPr="001D65FD" w:rsidRDefault="001D65FD" w:rsidP="001D65FD">
            <w:pPr>
              <w:pStyle w:val="Table-Header"/>
            </w:pPr>
            <w:r w:rsidRPr="001D65FD">
              <w:t>Expansion</w:t>
            </w:r>
          </w:p>
        </w:tc>
      </w:tr>
      <w:tr w:rsidR="001D65FD" w:rsidRPr="00C91ED2" w14:paraId="1C1345B8" w14:textId="77777777" w:rsidTr="001D65FD">
        <w:trPr>
          <w:cantSplit/>
          <w:trHeight w:val="20"/>
        </w:trPr>
        <w:tc>
          <w:tcPr>
            <w:tcW w:w="1418" w:type="dxa"/>
            <w:shd w:val="clear" w:color="auto" w:fill="auto"/>
          </w:tcPr>
          <w:p w14:paraId="457CC95E" w14:textId="77777777" w:rsidR="001D65FD" w:rsidRPr="001D65FD" w:rsidRDefault="001D65FD" w:rsidP="001D65FD">
            <w:pPr>
              <w:pStyle w:val="Table-Text"/>
            </w:pPr>
            <w:r w:rsidRPr="001D65FD">
              <w:t>DNS</w:t>
            </w:r>
          </w:p>
        </w:tc>
        <w:tc>
          <w:tcPr>
            <w:tcW w:w="7087" w:type="dxa"/>
            <w:shd w:val="clear" w:color="auto" w:fill="auto"/>
          </w:tcPr>
          <w:p w14:paraId="5F4603F9" w14:textId="77777777" w:rsidR="001D65FD" w:rsidRPr="001D65FD" w:rsidRDefault="001D65FD" w:rsidP="001D65FD">
            <w:pPr>
              <w:pStyle w:val="Table-Text"/>
            </w:pPr>
            <w:r w:rsidRPr="001D65FD">
              <w:t>Domain Name System</w:t>
            </w:r>
          </w:p>
        </w:tc>
      </w:tr>
      <w:tr w:rsidR="001D65FD" w:rsidRPr="00C91ED2" w14:paraId="11CB5E0D" w14:textId="77777777" w:rsidTr="001D65FD">
        <w:trPr>
          <w:cantSplit/>
          <w:trHeight w:val="20"/>
        </w:trPr>
        <w:tc>
          <w:tcPr>
            <w:tcW w:w="1418" w:type="dxa"/>
            <w:shd w:val="clear" w:color="auto" w:fill="auto"/>
          </w:tcPr>
          <w:p w14:paraId="2A666AA7" w14:textId="77777777" w:rsidR="001D65FD" w:rsidRPr="001D65FD" w:rsidRDefault="001D65FD" w:rsidP="001D65FD">
            <w:pPr>
              <w:pStyle w:val="Table-Text"/>
            </w:pPr>
            <w:proofErr w:type="spellStart"/>
            <w:r w:rsidRPr="001D65FD">
              <w:t>DNSKey</w:t>
            </w:r>
            <w:proofErr w:type="spellEnd"/>
          </w:p>
        </w:tc>
        <w:tc>
          <w:tcPr>
            <w:tcW w:w="7087" w:type="dxa"/>
            <w:shd w:val="clear" w:color="auto" w:fill="auto"/>
          </w:tcPr>
          <w:p w14:paraId="36165519" w14:textId="77777777" w:rsidR="001D65FD" w:rsidRPr="001D65FD" w:rsidRDefault="001D65FD" w:rsidP="001D65FD">
            <w:pPr>
              <w:pStyle w:val="Table-Text"/>
            </w:pPr>
            <w:r w:rsidRPr="001D65FD">
              <w:t>Resource record containing a public key</w:t>
            </w:r>
          </w:p>
        </w:tc>
      </w:tr>
      <w:tr w:rsidR="001D65FD" w:rsidRPr="00C91ED2" w14:paraId="690671C7" w14:textId="77777777" w:rsidTr="001D65FD">
        <w:trPr>
          <w:cantSplit/>
          <w:trHeight w:val="20"/>
        </w:trPr>
        <w:tc>
          <w:tcPr>
            <w:tcW w:w="1418" w:type="dxa"/>
            <w:shd w:val="clear" w:color="auto" w:fill="auto"/>
          </w:tcPr>
          <w:p w14:paraId="41E3D484" w14:textId="77777777" w:rsidR="001D65FD" w:rsidRPr="001D65FD" w:rsidRDefault="001D65FD" w:rsidP="001D65FD">
            <w:pPr>
              <w:pStyle w:val="Table-Text"/>
            </w:pPr>
            <w:r w:rsidRPr="001D65FD">
              <w:t>DNSSEC</w:t>
            </w:r>
          </w:p>
        </w:tc>
        <w:tc>
          <w:tcPr>
            <w:tcW w:w="7087" w:type="dxa"/>
            <w:shd w:val="clear" w:color="auto" w:fill="auto"/>
          </w:tcPr>
          <w:p w14:paraId="5C5CA3D8" w14:textId="77777777" w:rsidR="001D65FD" w:rsidRPr="001D65FD" w:rsidRDefault="001D65FD" w:rsidP="001D65FD">
            <w:pPr>
              <w:pStyle w:val="Table-Text"/>
            </w:pPr>
            <w:r w:rsidRPr="001D65FD">
              <w:t>Domain Name System Security extensions</w:t>
            </w:r>
          </w:p>
        </w:tc>
      </w:tr>
      <w:tr w:rsidR="001D65FD" w:rsidRPr="00C91ED2" w14:paraId="493676D6" w14:textId="77777777" w:rsidTr="001D65FD">
        <w:trPr>
          <w:cantSplit/>
          <w:trHeight w:val="20"/>
        </w:trPr>
        <w:tc>
          <w:tcPr>
            <w:tcW w:w="1418" w:type="dxa"/>
            <w:shd w:val="clear" w:color="auto" w:fill="auto"/>
          </w:tcPr>
          <w:p w14:paraId="3747D71B" w14:textId="77777777" w:rsidR="001D65FD" w:rsidRPr="001D65FD" w:rsidRDefault="001D65FD" w:rsidP="001D65FD">
            <w:pPr>
              <w:pStyle w:val="Table-Text"/>
            </w:pPr>
            <w:r w:rsidRPr="001D65FD">
              <w:t>DP</w:t>
            </w:r>
          </w:p>
        </w:tc>
        <w:tc>
          <w:tcPr>
            <w:tcW w:w="7087" w:type="dxa"/>
            <w:shd w:val="clear" w:color="auto" w:fill="auto"/>
          </w:tcPr>
          <w:p w14:paraId="5A13EB4B" w14:textId="77777777" w:rsidR="001D65FD" w:rsidRPr="001D65FD" w:rsidRDefault="001D65FD" w:rsidP="001D65FD">
            <w:pPr>
              <w:pStyle w:val="Table-Text"/>
            </w:pPr>
            <w:r w:rsidRPr="001D65FD">
              <w:t>DNSSEC Policy</w:t>
            </w:r>
          </w:p>
        </w:tc>
      </w:tr>
      <w:tr w:rsidR="001D65FD" w:rsidRPr="00C91ED2" w14:paraId="4D9BDC0F" w14:textId="77777777" w:rsidTr="001D65FD">
        <w:trPr>
          <w:cantSplit/>
          <w:trHeight w:val="20"/>
        </w:trPr>
        <w:tc>
          <w:tcPr>
            <w:tcW w:w="1418" w:type="dxa"/>
            <w:shd w:val="clear" w:color="auto" w:fill="auto"/>
          </w:tcPr>
          <w:p w14:paraId="4979BA5F" w14:textId="77777777" w:rsidR="001D65FD" w:rsidRPr="001D65FD" w:rsidRDefault="001D65FD" w:rsidP="001D65FD">
            <w:pPr>
              <w:pStyle w:val="Table-Text"/>
            </w:pPr>
            <w:r w:rsidRPr="001D65FD">
              <w:t>DPS</w:t>
            </w:r>
          </w:p>
        </w:tc>
        <w:tc>
          <w:tcPr>
            <w:tcW w:w="7087" w:type="dxa"/>
            <w:shd w:val="clear" w:color="auto" w:fill="auto"/>
          </w:tcPr>
          <w:p w14:paraId="5DEFA50D" w14:textId="77777777" w:rsidR="001D65FD" w:rsidRPr="001D65FD" w:rsidRDefault="001D65FD" w:rsidP="001D65FD">
            <w:pPr>
              <w:pStyle w:val="Table-Text"/>
            </w:pPr>
            <w:r w:rsidRPr="001D65FD">
              <w:t>DNSSEC Practice Statement</w:t>
            </w:r>
          </w:p>
        </w:tc>
      </w:tr>
      <w:tr w:rsidR="001D65FD" w:rsidRPr="00C91ED2" w14:paraId="4253F1F0" w14:textId="77777777" w:rsidTr="001D65FD">
        <w:trPr>
          <w:cantSplit/>
          <w:trHeight w:val="20"/>
        </w:trPr>
        <w:tc>
          <w:tcPr>
            <w:tcW w:w="1418" w:type="dxa"/>
            <w:shd w:val="clear" w:color="auto" w:fill="auto"/>
          </w:tcPr>
          <w:p w14:paraId="6F55FA59" w14:textId="77777777" w:rsidR="001D65FD" w:rsidRPr="001D65FD" w:rsidRDefault="001D65FD" w:rsidP="001D65FD">
            <w:pPr>
              <w:pStyle w:val="Table-Text"/>
            </w:pPr>
            <w:r w:rsidRPr="001D65FD">
              <w:t>DS</w:t>
            </w:r>
          </w:p>
        </w:tc>
        <w:tc>
          <w:tcPr>
            <w:tcW w:w="7087" w:type="dxa"/>
            <w:shd w:val="clear" w:color="auto" w:fill="auto"/>
          </w:tcPr>
          <w:p w14:paraId="50720C70" w14:textId="77777777" w:rsidR="001D65FD" w:rsidRPr="001D65FD" w:rsidRDefault="001D65FD" w:rsidP="001D65FD">
            <w:pPr>
              <w:pStyle w:val="Table-Text"/>
            </w:pPr>
            <w:r w:rsidRPr="001D65FD">
              <w:t>Delegation Signer</w:t>
            </w:r>
          </w:p>
        </w:tc>
      </w:tr>
      <w:tr w:rsidR="001D65FD" w:rsidRPr="00C91ED2" w14:paraId="33DB0A2C" w14:textId="77777777" w:rsidTr="001D65FD">
        <w:trPr>
          <w:cantSplit/>
          <w:trHeight w:val="20"/>
        </w:trPr>
        <w:tc>
          <w:tcPr>
            <w:tcW w:w="1418" w:type="dxa"/>
            <w:shd w:val="clear" w:color="auto" w:fill="auto"/>
          </w:tcPr>
          <w:p w14:paraId="29756871" w14:textId="77777777" w:rsidR="001D65FD" w:rsidRPr="001D65FD" w:rsidRDefault="001D65FD" w:rsidP="001D65FD">
            <w:pPr>
              <w:pStyle w:val="Table-Text"/>
            </w:pPr>
            <w:r w:rsidRPr="001D65FD">
              <w:t>SEP</w:t>
            </w:r>
          </w:p>
        </w:tc>
        <w:tc>
          <w:tcPr>
            <w:tcW w:w="7087" w:type="dxa"/>
            <w:shd w:val="clear" w:color="auto" w:fill="auto"/>
          </w:tcPr>
          <w:p w14:paraId="1834923E" w14:textId="77777777" w:rsidR="001D65FD" w:rsidRPr="001D65FD" w:rsidRDefault="001D65FD" w:rsidP="001D65FD">
            <w:pPr>
              <w:pStyle w:val="Table-Text"/>
            </w:pPr>
            <w:r w:rsidRPr="001D65FD">
              <w:t>Secure Entry Point</w:t>
            </w:r>
          </w:p>
        </w:tc>
      </w:tr>
      <w:tr w:rsidR="001D65FD" w:rsidRPr="00C91ED2" w14:paraId="6F5979A1" w14:textId="77777777" w:rsidTr="001D65FD">
        <w:trPr>
          <w:cantSplit/>
          <w:trHeight w:val="20"/>
        </w:trPr>
        <w:tc>
          <w:tcPr>
            <w:tcW w:w="1418" w:type="dxa"/>
            <w:shd w:val="clear" w:color="auto" w:fill="auto"/>
          </w:tcPr>
          <w:p w14:paraId="752215EB" w14:textId="77777777" w:rsidR="001D65FD" w:rsidRPr="001D65FD" w:rsidRDefault="001D65FD" w:rsidP="001D65FD">
            <w:pPr>
              <w:pStyle w:val="Table-Text"/>
            </w:pPr>
            <w:r w:rsidRPr="001D65FD">
              <w:t>ISP</w:t>
            </w:r>
          </w:p>
        </w:tc>
        <w:tc>
          <w:tcPr>
            <w:tcW w:w="7087" w:type="dxa"/>
            <w:shd w:val="clear" w:color="auto" w:fill="auto"/>
          </w:tcPr>
          <w:p w14:paraId="37AFD3B4" w14:textId="77777777" w:rsidR="001D65FD" w:rsidRPr="001D65FD" w:rsidRDefault="001D65FD" w:rsidP="001D65FD">
            <w:pPr>
              <w:pStyle w:val="Table-Text"/>
            </w:pPr>
            <w:r w:rsidRPr="001D65FD">
              <w:t>Internet Service Provider</w:t>
            </w:r>
          </w:p>
        </w:tc>
      </w:tr>
      <w:tr w:rsidR="001D65FD" w:rsidRPr="00C91ED2" w14:paraId="52AEF4DF" w14:textId="77777777" w:rsidTr="001D65FD">
        <w:trPr>
          <w:cantSplit/>
          <w:trHeight w:val="20"/>
        </w:trPr>
        <w:tc>
          <w:tcPr>
            <w:tcW w:w="1418" w:type="dxa"/>
            <w:shd w:val="clear" w:color="auto" w:fill="auto"/>
          </w:tcPr>
          <w:p w14:paraId="569BFC24" w14:textId="77777777" w:rsidR="001D65FD" w:rsidRPr="001D65FD" w:rsidRDefault="001D65FD" w:rsidP="001D65FD">
            <w:pPr>
              <w:pStyle w:val="Table-Text"/>
            </w:pPr>
            <w:r w:rsidRPr="001D65FD">
              <w:t>KSK</w:t>
            </w:r>
          </w:p>
        </w:tc>
        <w:tc>
          <w:tcPr>
            <w:tcW w:w="7087" w:type="dxa"/>
            <w:shd w:val="clear" w:color="auto" w:fill="auto"/>
          </w:tcPr>
          <w:p w14:paraId="3924C539" w14:textId="77777777" w:rsidR="001D65FD" w:rsidRPr="001D65FD" w:rsidRDefault="001D65FD" w:rsidP="001D65FD">
            <w:pPr>
              <w:pStyle w:val="Table-Text"/>
            </w:pPr>
            <w:r w:rsidRPr="001D65FD">
              <w:t>Key Signing Key</w:t>
            </w:r>
          </w:p>
        </w:tc>
      </w:tr>
      <w:tr w:rsidR="001D65FD" w:rsidRPr="00C91ED2" w14:paraId="78229582" w14:textId="77777777" w:rsidTr="001D65FD">
        <w:trPr>
          <w:cantSplit/>
          <w:trHeight w:val="20"/>
        </w:trPr>
        <w:tc>
          <w:tcPr>
            <w:tcW w:w="1418" w:type="dxa"/>
            <w:shd w:val="clear" w:color="auto" w:fill="auto"/>
          </w:tcPr>
          <w:p w14:paraId="1CF4EEB3" w14:textId="77777777" w:rsidR="001D65FD" w:rsidRPr="001D65FD" w:rsidRDefault="001D65FD" w:rsidP="001D65FD">
            <w:pPr>
              <w:pStyle w:val="Table-Text"/>
            </w:pPr>
            <w:r w:rsidRPr="001D65FD">
              <w:t>NSEC</w:t>
            </w:r>
          </w:p>
        </w:tc>
        <w:tc>
          <w:tcPr>
            <w:tcW w:w="7087" w:type="dxa"/>
            <w:shd w:val="clear" w:color="auto" w:fill="auto"/>
          </w:tcPr>
          <w:p w14:paraId="7B75FAC7" w14:textId="77777777" w:rsidR="001D65FD" w:rsidRPr="001D65FD" w:rsidRDefault="001D65FD" w:rsidP="001D65FD">
            <w:pPr>
              <w:pStyle w:val="Table-Text"/>
            </w:pPr>
            <w:r w:rsidRPr="001D65FD">
              <w:t>Next Secure</w:t>
            </w:r>
          </w:p>
        </w:tc>
      </w:tr>
      <w:tr w:rsidR="001D65FD" w:rsidRPr="00C91ED2" w14:paraId="22B54B4A" w14:textId="77777777" w:rsidTr="001D65FD">
        <w:trPr>
          <w:cantSplit/>
          <w:trHeight w:val="20"/>
        </w:trPr>
        <w:tc>
          <w:tcPr>
            <w:tcW w:w="1418" w:type="dxa"/>
            <w:shd w:val="clear" w:color="auto" w:fill="auto"/>
          </w:tcPr>
          <w:p w14:paraId="61CE87BF" w14:textId="77777777" w:rsidR="001D65FD" w:rsidRPr="001D65FD" w:rsidRDefault="001D65FD" w:rsidP="001D65FD">
            <w:pPr>
              <w:pStyle w:val="Table-Text"/>
            </w:pPr>
            <w:r w:rsidRPr="001D65FD">
              <w:t>NSEC3</w:t>
            </w:r>
          </w:p>
        </w:tc>
        <w:tc>
          <w:tcPr>
            <w:tcW w:w="7087" w:type="dxa"/>
            <w:shd w:val="clear" w:color="auto" w:fill="auto"/>
          </w:tcPr>
          <w:p w14:paraId="4B3A9D67" w14:textId="77777777" w:rsidR="001D65FD" w:rsidRPr="001D65FD" w:rsidRDefault="001D65FD" w:rsidP="001D65FD">
            <w:pPr>
              <w:pStyle w:val="Table-Text"/>
            </w:pPr>
            <w:r w:rsidRPr="001D65FD">
              <w:t>Next Secure with hashes for next secure domain</w:t>
            </w:r>
          </w:p>
        </w:tc>
      </w:tr>
      <w:tr w:rsidR="001D65FD" w:rsidRPr="00C91ED2" w14:paraId="5DA84408" w14:textId="77777777" w:rsidTr="001D65FD">
        <w:trPr>
          <w:cantSplit/>
          <w:trHeight w:val="20"/>
        </w:trPr>
        <w:tc>
          <w:tcPr>
            <w:tcW w:w="1418" w:type="dxa"/>
            <w:shd w:val="clear" w:color="auto" w:fill="auto"/>
          </w:tcPr>
          <w:p w14:paraId="20162BAE" w14:textId="77777777" w:rsidR="001D65FD" w:rsidRPr="001D65FD" w:rsidRDefault="001D65FD" w:rsidP="001D65FD">
            <w:pPr>
              <w:pStyle w:val="Table-Text"/>
            </w:pPr>
            <w:r w:rsidRPr="001D65FD">
              <w:t>RFC</w:t>
            </w:r>
          </w:p>
        </w:tc>
        <w:tc>
          <w:tcPr>
            <w:tcW w:w="7087" w:type="dxa"/>
            <w:shd w:val="clear" w:color="auto" w:fill="auto"/>
          </w:tcPr>
          <w:p w14:paraId="0D9664DE" w14:textId="77777777" w:rsidR="001D65FD" w:rsidRPr="001D65FD" w:rsidRDefault="001D65FD" w:rsidP="001D65FD">
            <w:pPr>
              <w:pStyle w:val="Table-Text"/>
            </w:pPr>
            <w:r w:rsidRPr="001D65FD">
              <w:t>Request For Comments</w:t>
            </w:r>
          </w:p>
        </w:tc>
      </w:tr>
      <w:tr w:rsidR="001D65FD" w:rsidRPr="00C91ED2" w14:paraId="001DE255" w14:textId="77777777" w:rsidTr="001D65FD">
        <w:trPr>
          <w:cantSplit/>
          <w:trHeight w:val="20"/>
        </w:trPr>
        <w:tc>
          <w:tcPr>
            <w:tcW w:w="1418" w:type="dxa"/>
            <w:shd w:val="clear" w:color="auto" w:fill="auto"/>
          </w:tcPr>
          <w:p w14:paraId="1B46C744" w14:textId="77777777" w:rsidR="001D65FD" w:rsidRPr="001D65FD" w:rsidRDefault="001D65FD" w:rsidP="001D65FD">
            <w:pPr>
              <w:pStyle w:val="Table-Text"/>
            </w:pPr>
            <w:r w:rsidRPr="001D65FD">
              <w:t>RR</w:t>
            </w:r>
          </w:p>
        </w:tc>
        <w:tc>
          <w:tcPr>
            <w:tcW w:w="7087" w:type="dxa"/>
            <w:shd w:val="clear" w:color="auto" w:fill="auto"/>
          </w:tcPr>
          <w:p w14:paraId="055745D0" w14:textId="77777777" w:rsidR="001D65FD" w:rsidRPr="001D65FD" w:rsidRDefault="001D65FD" w:rsidP="001D65FD">
            <w:pPr>
              <w:pStyle w:val="Table-Text"/>
            </w:pPr>
            <w:r w:rsidRPr="001D65FD">
              <w:t>Resource Record</w:t>
            </w:r>
          </w:p>
        </w:tc>
      </w:tr>
      <w:tr w:rsidR="001D65FD" w:rsidRPr="00C91ED2" w14:paraId="2EFB750F" w14:textId="77777777" w:rsidTr="001D65FD">
        <w:trPr>
          <w:cantSplit/>
          <w:trHeight w:val="20"/>
        </w:trPr>
        <w:tc>
          <w:tcPr>
            <w:tcW w:w="1418" w:type="dxa"/>
            <w:shd w:val="clear" w:color="auto" w:fill="auto"/>
          </w:tcPr>
          <w:p w14:paraId="158078F9" w14:textId="77777777" w:rsidR="001D65FD" w:rsidRPr="001D65FD" w:rsidRDefault="001D65FD" w:rsidP="001D65FD">
            <w:pPr>
              <w:pStyle w:val="Table-Text"/>
            </w:pPr>
            <w:r w:rsidRPr="001D65FD">
              <w:t>RRSIG</w:t>
            </w:r>
          </w:p>
        </w:tc>
        <w:tc>
          <w:tcPr>
            <w:tcW w:w="7087" w:type="dxa"/>
            <w:shd w:val="clear" w:color="auto" w:fill="auto"/>
          </w:tcPr>
          <w:p w14:paraId="7CADB4BB" w14:textId="77777777" w:rsidR="001D65FD" w:rsidRPr="001D65FD" w:rsidRDefault="001D65FD" w:rsidP="001D65FD">
            <w:pPr>
              <w:pStyle w:val="Table-Text"/>
            </w:pPr>
            <w:r w:rsidRPr="001D65FD">
              <w:t>Resource Record Signature</w:t>
            </w:r>
          </w:p>
        </w:tc>
      </w:tr>
      <w:tr w:rsidR="001D65FD" w:rsidRPr="00C91ED2" w14:paraId="271EEA50" w14:textId="77777777" w:rsidTr="001D65FD">
        <w:trPr>
          <w:cantSplit/>
          <w:trHeight w:val="20"/>
        </w:trPr>
        <w:tc>
          <w:tcPr>
            <w:tcW w:w="1418" w:type="dxa"/>
            <w:shd w:val="clear" w:color="auto" w:fill="auto"/>
          </w:tcPr>
          <w:p w14:paraId="7FC6878D" w14:textId="77777777" w:rsidR="001D65FD" w:rsidRPr="001D65FD" w:rsidRDefault="001D65FD" w:rsidP="001D65FD">
            <w:pPr>
              <w:pStyle w:val="Table-Text"/>
            </w:pPr>
            <w:r w:rsidRPr="001D65FD">
              <w:t>TCP</w:t>
            </w:r>
          </w:p>
        </w:tc>
        <w:tc>
          <w:tcPr>
            <w:tcW w:w="7087" w:type="dxa"/>
            <w:shd w:val="clear" w:color="auto" w:fill="auto"/>
          </w:tcPr>
          <w:p w14:paraId="7E4B3AE2" w14:textId="77777777" w:rsidR="001D65FD" w:rsidRPr="001D65FD" w:rsidRDefault="001D65FD" w:rsidP="001D65FD">
            <w:pPr>
              <w:pStyle w:val="Table-Text"/>
            </w:pPr>
            <w:r w:rsidRPr="001D65FD">
              <w:t>Transmission Control Protocol</w:t>
            </w:r>
          </w:p>
        </w:tc>
      </w:tr>
      <w:tr w:rsidR="001D65FD" w:rsidRPr="00C91ED2" w14:paraId="643C36CB" w14:textId="77777777" w:rsidTr="001D65FD">
        <w:trPr>
          <w:cantSplit/>
          <w:trHeight w:val="20"/>
        </w:trPr>
        <w:tc>
          <w:tcPr>
            <w:tcW w:w="1418" w:type="dxa"/>
            <w:shd w:val="clear" w:color="auto" w:fill="auto"/>
          </w:tcPr>
          <w:p w14:paraId="680FBC6D" w14:textId="77777777" w:rsidR="001D65FD" w:rsidRPr="001D65FD" w:rsidRDefault="001D65FD" w:rsidP="001D65FD">
            <w:pPr>
              <w:pStyle w:val="Table-Text"/>
            </w:pPr>
            <w:r w:rsidRPr="001D65FD">
              <w:t>TTL</w:t>
            </w:r>
          </w:p>
        </w:tc>
        <w:tc>
          <w:tcPr>
            <w:tcW w:w="7087" w:type="dxa"/>
            <w:shd w:val="clear" w:color="auto" w:fill="auto"/>
          </w:tcPr>
          <w:p w14:paraId="3EBC98BC" w14:textId="77777777" w:rsidR="001D65FD" w:rsidRPr="001D65FD" w:rsidRDefault="001D65FD" w:rsidP="001D65FD">
            <w:pPr>
              <w:pStyle w:val="Table-Text"/>
            </w:pPr>
            <w:r w:rsidRPr="001D65FD">
              <w:t>Time To Live</w:t>
            </w:r>
          </w:p>
        </w:tc>
      </w:tr>
      <w:tr w:rsidR="001D65FD" w:rsidRPr="00C91ED2" w14:paraId="7388167C" w14:textId="77777777" w:rsidTr="001D65FD">
        <w:trPr>
          <w:cantSplit/>
          <w:trHeight w:val="20"/>
        </w:trPr>
        <w:tc>
          <w:tcPr>
            <w:tcW w:w="1418" w:type="dxa"/>
            <w:shd w:val="clear" w:color="auto" w:fill="auto"/>
          </w:tcPr>
          <w:p w14:paraId="750EE30F" w14:textId="77777777" w:rsidR="001D65FD" w:rsidRPr="001D65FD" w:rsidRDefault="001D65FD" w:rsidP="001D65FD">
            <w:pPr>
              <w:pStyle w:val="Table-Text"/>
            </w:pPr>
            <w:r w:rsidRPr="001D65FD">
              <w:t>UDP</w:t>
            </w:r>
          </w:p>
        </w:tc>
        <w:tc>
          <w:tcPr>
            <w:tcW w:w="7087" w:type="dxa"/>
            <w:shd w:val="clear" w:color="auto" w:fill="auto"/>
          </w:tcPr>
          <w:p w14:paraId="5729A411" w14:textId="77777777" w:rsidR="001D65FD" w:rsidRPr="001D65FD" w:rsidRDefault="001D65FD" w:rsidP="001D65FD">
            <w:pPr>
              <w:pStyle w:val="Table-Text"/>
            </w:pPr>
            <w:r w:rsidRPr="001D65FD">
              <w:t>User Datagram Protocol</w:t>
            </w:r>
          </w:p>
        </w:tc>
      </w:tr>
      <w:tr w:rsidR="001D65FD" w:rsidRPr="00C91ED2" w14:paraId="79C10A78" w14:textId="77777777" w:rsidTr="001D65FD">
        <w:trPr>
          <w:cantSplit/>
          <w:trHeight w:val="20"/>
        </w:trPr>
        <w:tc>
          <w:tcPr>
            <w:tcW w:w="1418" w:type="dxa"/>
            <w:shd w:val="clear" w:color="auto" w:fill="auto"/>
          </w:tcPr>
          <w:p w14:paraId="46D38BFB" w14:textId="77777777" w:rsidR="001D65FD" w:rsidRPr="001D65FD" w:rsidRDefault="001D65FD" w:rsidP="001D65FD">
            <w:pPr>
              <w:pStyle w:val="Table-Text"/>
            </w:pPr>
            <w:r w:rsidRPr="002062CB">
              <w:t>ZSK</w:t>
            </w:r>
          </w:p>
        </w:tc>
        <w:tc>
          <w:tcPr>
            <w:tcW w:w="7087" w:type="dxa"/>
            <w:shd w:val="clear" w:color="auto" w:fill="auto"/>
          </w:tcPr>
          <w:p w14:paraId="3CADFC9E" w14:textId="77777777" w:rsidR="001D65FD" w:rsidRPr="001D65FD" w:rsidRDefault="001D65FD" w:rsidP="001D65FD">
            <w:pPr>
              <w:pStyle w:val="Table-Text"/>
            </w:pPr>
            <w:r w:rsidRPr="002062CB">
              <w:t>Zone Signing Key</w:t>
            </w:r>
          </w:p>
        </w:tc>
      </w:tr>
    </w:tbl>
    <w:p w14:paraId="7DBB8BF6" w14:textId="77777777" w:rsidR="00C91ED2" w:rsidRDefault="00C91ED2" w:rsidP="00F2022B"/>
    <w:p w14:paraId="1EF54BA3" w14:textId="77777777" w:rsidR="00F2022B" w:rsidRDefault="00F2022B" w:rsidP="00F2022B"/>
    <w:p w14:paraId="43637C03" w14:textId="77777777" w:rsidR="00F51719" w:rsidRDefault="00F51719" w:rsidP="00F2022B">
      <w:pPr>
        <w:sectPr w:rsidR="00F51719" w:rsidSect="000B204F">
          <w:headerReference w:type="even" r:id="rId15"/>
          <w:headerReference w:type="default" r:id="rId16"/>
          <w:footerReference w:type="even" r:id="rId17"/>
          <w:footerReference w:type="default" r:id="rId18"/>
          <w:pgSz w:w="11906" w:h="16838"/>
          <w:pgMar w:top="1701" w:right="1701" w:bottom="1701" w:left="1701" w:header="709" w:footer="567" w:gutter="0"/>
          <w:pgNumType w:start="1"/>
          <w:cols w:space="708"/>
          <w:docGrid w:linePitch="360"/>
        </w:sectPr>
      </w:pPr>
    </w:p>
    <w:p w14:paraId="5A996A16" w14:textId="77777777" w:rsidR="00824520" w:rsidRPr="00824520" w:rsidRDefault="00824520" w:rsidP="00824520">
      <w:pPr>
        <w:pStyle w:val="Disclaimer"/>
        <w:rPr>
          <w:b/>
        </w:rPr>
      </w:pPr>
      <w:r w:rsidRPr="00824520">
        <w:rPr>
          <w:b/>
        </w:rPr>
        <w:lastRenderedPageBreak/>
        <w:t>Definitions</w:t>
      </w:r>
    </w:p>
    <w:p w14:paraId="4A87B684" w14:textId="77777777"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14:paraId="5371CEB4" w14:textId="77777777" w:rsidR="00824520" w:rsidRPr="00824520" w:rsidRDefault="00824520" w:rsidP="00824520">
      <w:pPr>
        <w:pStyle w:val="Disclaimer"/>
        <w:rPr>
          <w:b/>
        </w:rPr>
      </w:pPr>
      <w:r w:rsidRPr="00824520">
        <w:rPr>
          <w:b/>
        </w:rPr>
        <w:t>Disclaimer</w:t>
      </w:r>
    </w:p>
    <w:p w14:paraId="5013A6AE" w14:textId="77777777"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14:paraId="1CEE5281" w14:textId="77777777"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14:paraId="7DDFEAE9" w14:textId="77777777"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14:paraId="1243FADD" w14:textId="77777777" w:rsidR="00824520" w:rsidRPr="00824520" w:rsidRDefault="00824520" w:rsidP="00824520">
      <w:pPr>
        <w:pStyle w:val="Disclaimer"/>
        <w:rPr>
          <w:b/>
        </w:rPr>
      </w:pPr>
      <w:r w:rsidRPr="00824520">
        <w:rPr>
          <w:b/>
        </w:rPr>
        <w:t>Confidentiality Notice</w:t>
      </w:r>
    </w:p>
    <w:p w14:paraId="54FB9A78" w14:textId="77777777"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14:paraId="5361D18C" w14:textId="77777777"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14:paraId="6AB0CD89" w14:textId="77777777" w:rsidR="00824520" w:rsidRPr="00824520" w:rsidRDefault="00824520" w:rsidP="00824520">
      <w:pPr>
        <w:pStyle w:val="Disclaimer"/>
        <w:rPr>
          <w:b/>
        </w:rPr>
      </w:pPr>
      <w:r w:rsidRPr="00824520">
        <w:rPr>
          <w:b/>
        </w:rPr>
        <w:t>Trademarks Notice</w:t>
      </w:r>
    </w:p>
    <w:p w14:paraId="1BC9ED45" w14:textId="77777777"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14:paraId="2CA02425" w14:textId="77777777"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14:paraId="16975C23" w14:textId="77777777" w:rsidR="00824520" w:rsidRPr="00824520" w:rsidRDefault="00824520" w:rsidP="00824520">
      <w:pPr>
        <w:pStyle w:val="Disclaimer"/>
        <w:rPr>
          <w:b/>
        </w:rPr>
      </w:pPr>
      <w:r w:rsidRPr="00824520">
        <w:rPr>
          <w:b/>
        </w:rPr>
        <w:t>Pricing Notice</w:t>
      </w:r>
    </w:p>
    <w:p w14:paraId="47B66323" w14:textId="77777777"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14:paraId="3B0606F0" w14:textId="77777777" w:rsidR="002D6CE7" w:rsidRDefault="00824520" w:rsidP="00824520">
      <w:pPr>
        <w:pStyle w:val="Disclaimer"/>
      </w:pPr>
      <w:r>
        <w:t>The pricing in this document is based on our standard terms and conditions and is valid for a period of thirty (30) days from the date of this document</w:t>
      </w:r>
      <w:r w:rsidR="002D6CE7">
        <w:t>.</w:t>
      </w:r>
    </w:p>
    <w:p w14:paraId="7144FB21" w14:textId="77777777" w:rsidR="002355C9" w:rsidRDefault="002355C9" w:rsidP="00824520">
      <w:pPr>
        <w:pStyle w:val="Disclaimer"/>
      </w:pPr>
    </w:p>
    <w:p w14:paraId="7E6307F0" w14:textId="77777777" w:rsidR="002D6CE7" w:rsidRDefault="002D6CE7" w:rsidP="00944A82">
      <w:pPr>
        <w:sectPr w:rsidR="002D6CE7" w:rsidSect="00A97D73">
          <w:headerReference w:type="even" r:id="rId19"/>
          <w:headerReference w:type="default" r:id="rId20"/>
          <w:footerReference w:type="even" r:id="rId21"/>
          <w:footerReference w:type="default" r:id="rId22"/>
          <w:pgSz w:w="11906" w:h="16838"/>
          <w:pgMar w:top="1701" w:right="1701" w:bottom="1701" w:left="1701" w:header="709" w:footer="567" w:gutter="0"/>
          <w:cols w:space="708"/>
          <w:docGrid w:linePitch="360"/>
        </w:sectPr>
      </w:pPr>
    </w:p>
    <w:p w14:paraId="38347235" w14:textId="77777777" w:rsidR="00406AE7" w:rsidRDefault="00406AE7" w:rsidP="00016063">
      <w:pPr>
        <w:spacing w:before="0" w:after="200"/>
      </w:pPr>
    </w:p>
    <w:sectPr w:rsidR="00406AE7" w:rsidSect="00A97D73">
      <w:headerReference w:type="even" r:id="rId23"/>
      <w:headerReference w:type="default" r:id="rId24"/>
      <w:footerReference w:type="even" r:id="rId25"/>
      <w:footerReference w:type="default" r:id="rId26"/>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D5F07" w14:textId="77777777" w:rsidR="004268A1" w:rsidRDefault="004268A1" w:rsidP="00626767">
      <w:pPr>
        <w:spacing w:before="0" w:after="0" w:line="240" w:lineRule="auto"/>
      </w:pPr>
      <w:r>
        <w:separator/>
      </w:r>
    </w:p>
  </w:endnote>
  <w:endnote w:type="continuationSeparator" w:id="0">
    <w:p w14:paraId="09A2E494" w14:textId="77777777" w:rsidR="004268A1" w:rsidRDefault="004268A1"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ABB09" w14:textId="77777777" w:rsidR="000126B6" w:rsidRPr="00B26A5F" w:rsidRDefault="000126B6" w:rsidP="00B26A5F">
    <w:pPr>
      <w:pStyle w:val="Footer"/>
    </w:pPr>
    <w:r>
      <w:rPr>
        <w:caps/>
        <w:noProof/>
        <w:color w:val="auto"/>
        <w:lang w:val="en-US"/>
      </w:rPr>
      <w:drawing>
        <wp:anchor distT="0" distB="0" distL="114300" distR="114300" simplePos="0" relativeHeight="251777024" behindDoc="0" locked="0" layoutInCell="1" allowOverlap="1" wp14:anchorId="5D7FD0F3" wp14:editId="0B7FEC3F">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78048" behindDoc="0" locked="0" layoutInCell="1" allowOverlap="1" wp14:anchorId="4596EAED" wp14:editId="49BF6F39">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14:paraId="42F26A19" w14:textId="77777777"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747FFC">
      <w:rPr>
        <w:noProof/>
      </w:rPr>
      <w:t>II</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5456" behindDoc="0" locked="0" layoutInCell="1" allowOverlap="1" wp14:anchorId="501AB17A" wp14:editId="2B17720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14:paraId="079AA7AD"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BNkPZALAgAA+QMA&#10;AA4AAAAAAAAAAAAAAAAALAIAAGRycy9lMm9Eb2MueG1sUEsBAi0AFAAGAAgAAAAhAFtzgnbeAAAA&#10;BgEAAA8AAAAAAAAAAAAAAAAAYwQAAGRycy9kb3ducmV2LnhtbFBLBQYAAAAABAAEAPMAAABuBQAA&#10;AAA=&#10;" filled="f" stroked="f">
              <v:textbox style="mso-fit-shape-to-text:t">
                <w:txbxContent>
                  <w:p w14:paraId="079AA7AD"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14:paraId="7A0591AF" w14:textId="77777777" w:rsidR="000126B6" w:rsidRDefault="000126B6" w:rsidP="00B26A5F">
        <w:pPr>
          <w:pStyle w:val="Footer"/>
        </w:pPr>
        <w:r>
          <w:rPr>
            <w:caps/>
            <w:noProof/>
            <w:color w:val="auto"/>
            <w:lang w:val="en-US"/>
          </w:rPr>
          <w:drawing>
            <wp:anchor distT="0" distB="0" distL="114300" distR="114300" simplePos="0" relativeHeight="251756544" behindDoc="0" locked="0" layoutInCell="1" allowOverlap="1" wp14:anchorId="3D7D84A7" wp14:editId="1356D0EA">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57568" behindDoc="0" locked="0" layoutInCell="1" allowOverlap="1" wp14:anchorId="0499571C" wp14:editId="09AF8632">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14:paraId="705D7A8F" w14:textId="77777777" w:rsidR="000126B6" w:rsidRPr="0075277E" w:rsidRDefault="000126B6"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0126B6" w:rsidRPr="0075277E" w:rsidRDefault="000126B6"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747FFC">
          <w:rPr>
            <w:noProof/>
          </w:rPr>
          <w:t>III</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3408" behindDoc="0" locked="0" layoutInCell="1" allowOverlap="1" wp14:anchorId="2DBBE868" wp14:editId="1CCFB91F">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14:paraId="51B93405"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IIsNA0CAAD6&#10;AwAADgAAAAAAAAAAAAAAAAAsAgAAZHJzL2Uyb0RvYy54bWxQSwECLQAUAAYACAAAACEAW3OCdt4A&#10;AAAGAQAADwAAAAAAAAAAAAAAAABlBAAAZHJzL2Rvd25yZXYueG1sUEsFBgAAAAAEAAQA8wAAAHAF&#10;AAAAAA==&#10;" filled="f" stroked="f">
                  <v:textbox style="mso-fit-shape-to-text:t">
                    <w:txbxContent>
                      <w:p w14:paraId="51B93405"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11406" w14:textId="77777777" w:rsidR="000126B6" w:rsidRDefault="000126B6">
    <w:pPr>
      <w:pStyle w:val="Footer"/>
    </w:pPr>
    <w:r>
      <w:rPr>
        <w:noProof/>
        <w:lang w:val="en-US"/>
      </w:rPr>
      <mc:AlternateContent>
        <mc:Choice Requires="wpg">
          <w:drawing>
            <wp:anchor distT="0" distB="0" distL="114300" distR="114300" simplePos="0" relativeHeight="251749376" behindDoc="0" locked="0" layoutInCell="1" allowOverlap="1" wp14:anchorId="6990F155" wp14:editId="788729DC">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14:paraId="271E763F" w14:textId="77777777" w:rsidR="000126B6" w:rsidRPr="00587DD8" w:rsidRDefault="000126B6">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14:paraId="7C523B40" w14:textId="77777777" w:rsidR="000126B6" w:rsidRPr="00587DD8" w:rsidRDefault="000126B6"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126B6" w:rsidRPr="00587DD8" w:rsidRDefault="000126B6">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0126B6" w:rsidRPr="00587DD8" w:rsidRDefault="000126B6"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val="en-US"/>
      </w:rPr>
      <mc:AlternateContent>
        <mc:Choice Requires="wps">
          <w:drawing>
            <wp:anchor distT="0" distB="0" distL="114300" distR="114300" simplePos="0" relativeHeight="251668479" behindDoc="0" locked="0" layoutInCell="1" allowOverlap="1" wp14:anchorId="745DD0E8" wp14:editId="4E245B60">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4125A" w14:textId="77777777" w:rsidR="000126B6" w:rsidRDefault="000126B6" w:rsidP="00B26A5F">
    <w:pPr>
      <w:pStyle w:val="Footer"/>
    </w:pPr>
    <w:r>
      <w:rPr>
        <w:caps/>
        <w:noProof/>
        <w:color w:val="auto"/>
        <w:lang w:val="en-US"/>
      </w:rPr>
      <mc:AlternateContent>
        <mc:Choice Requires="wps">
          <w:drawing>
            <wp:anchor distT="0" distB="0" distL="114300" distR="114300" simplePos="0" relativeHeight="251784192" behindDoc="0" locked="0" layoutInCell="1" allowOverlap="1" wp14:anchorId="63D25EE5" wp14:editId="188F5C0C">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14:paraId="253DF20F" w14:textId="77777777"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val="en-US"/>
      </w:rPr>
      <w:drawing>
        <wp:anchor distT="0" distB="0" distL="114300" distR="114300" simplePos="0" relativeHeight="251783168" behindDoc="0" locked="0" layoutInCell="1" allowOverlap="1" wp14:anchorId="4ECAFE91" wp14:editId="5C94E215">
          <wp:simplePos x="0" y="0"/>
          <wp:positionH relativeFrom="column">
            <wp:posOffset>1242</wp:posOffset>
          </wp:positionH>
          <wp:positionV relativeFrom="paragraph">
            <wp:posOffset>-79953</wp:posOffset>
          </wp:positionV>
          <wp:extent cx="1320371" cy="198874"/>
          <wp:effectExtent l="0" t="0" r="0" b="0"/>
          <wp:wrapNone/>
          <wp:docPr id="14" name="Picture 14"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747FFC">
      <w:rPr>
        <w:noProof/>
      </w:rPr>
      <w:t>2</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9552" behindDoc="0" locked="0" layoutInCell="1" allowOverlap="1" wp14:anchorId="56B21E90" wp14:editId="0A4B597A">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14:paraId="2FA63876"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LAedAELAgAA+QMA&#10;AA4AAAAAAAAAAAAAAAAALAIAAGRycy9lMm9Eb2MueG1sUEsBAi0AFAAGAAgAAAAhAFtzgnbeAAAA&#10;BgEAAA8AAAAAAAAAAAAAAAAAYwQAAGRycy9kb3ducmV2LnhtbFBLBQYAAAAABAAEAPMAAABuBQAA&#10;AAA=&#10;" filled="f" stroked="f">
              <v:textbox style="mso-fit-shape-to-text:t">
                <w:txbxContent>
                  <w:p w14:paraId="2FA63876"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14:paraId="32FE9A59" w14:textId="77777777" w:rsidR="000126B6" w:rsidRDefault="000126B6" w:rsidP="00B26A5F">
        <w:pPr>
          <w:pStyle w:val="Footer"/>
        </w:pPr>
        <w:r>
          <w:rPr>
            <w:caps/>
            <w:noProof/>
            <w:color w:val="auto"/>
            <w:lang w:val="en-US"/>
          </w:rPr>
          <w:drawing>
            <wp:anchor distT="0" distB="0" distL="114300" distR="114300" simplePos="0" relativeHeight="251780096" behindDoc="0" locked="0" layoutInCell="1" allowOverlap="1" wp14:anchorId="07B444A9" wp14:editId="29BAC8BC">
              <wp:simplePos x="0" y="0"/>
              <wp:positionH relativeFrom="column">
                <wp:posOffset>1242</wp:posOffset>
              </wp:positionH>
              <wp:positionV relativeFrom="paragraph">
                <wp:posOffset>-79953</wp:posOffset>
              </wp:positionV>
              <wp:extent cx="1320371" cy="198874"/>
              <wp:effectExtent l="0" t="0" r="0" b="0"/>
              <wp:wrapNone/>
              <wp:docPr id="15" name="Picture 1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81120" behindDoc="0" locked="0" layoutInCell="1" allowOverlap="1" wp14:anchorId="7DB396C1" wp14:editId="6DAB6EBC">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14:paraId="61FF42D4" w14:textId="77777777"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747FFC">
          <w:rPr>
            <w:noProof/>
          </w:rPr>
          <w:t>1</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7504" behindDoc="0" locked="0" layoutInCell="1" allowOverlap="1" wp14:anchorId="64C40F9E" wp14:editId="5097FAD6">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14:paraId="3D1E59AE" w14:textId="77777777" w:rsidR="000126B6" w:rsidRPr="00A33A1B" w:rsidRDefault="00747FFC" w:rsidP="00CA0A87">
                              <w:pPr>
                                <w:pStyle w:val="Classification"/>
                              </w:pPr>
                              <w:r>
                                <w:fldChar w:fldCharType="begin"/>
                              </w:r>
                              <w:r>
                                <w:instrText xml:space="preserve"> STY</w:instrText>
                              </w:r>
                              <w:r>
                                <w:instrText xml:space="preserve">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pLPjfA0CAAD5&#10;AwAADgAAAAAAAAAAAAAAAAAsAgAAZHJzL2Uyb0RvYy54bWxQSwECLQAUAAYACAAAACEAW3OCdt4A&#10;AAAGAQAADwAAAAAAAAAAAAAAAABlBAAAZHJzL2Rvd25yZXYueG1sUEsFBgAAAAAEAAQA8wAAAHAF&#10;AAAAAA==&#10;" filled="f" stroked="f">
                  <v:textbox style="mso-fit-shape-to-text:t">
                    <w:txbxContent>
                      <w:p w14:paraId="3D1E59AE" w14:textId="77777777" w:rsidR="000126B6" w:rsidRPr="00A33A1B" w:rsidRDefault="00747FFC" w:rsidP="00CA0A87">
                        <w:pPr>
                          <w:pStyle w:val="Classification"/>
                        </w:pPr>
                        <w:r>
                          <w:fldChar w:fldCharType="begin"/>
                        </w:r>
                        <w:r>
                          <w:instrText xml:space="preserve"> STY</w:instrText>
                        </w:r>
                        <w:r>
                          <w:instrText xml:space="preserve">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3215F" w14:textId="77777777" w:rsidR="000126B6" w:rsidRPr="00B26A5F" w:rsidRDefault="000126B6" w:rsidP="00B26A5F">
    <w:pPr>
      <w:pStyle w:val="Footer"/>
    </w:pPr>
    <w:r>
      <w:rPr>
        <w:noProof/>
        <w:lang w:val="en-US"/>
      </w:rPr>
      <w:drawing>
        <wp:anchor distT="0" distB="0" distL="114300" distR="114300" simplePos="0" relativeHeight="251788288" behindDoc="0" locked="0" layoutInCell="1" allowOverlap="1" wp14:anchorId="717EC6CB" wp14:editId="279D5EE5">
          <wp:simplePos x="0" y="0"/>
          <wp:positionH relativeFrom="column">
            <wp:posOffset>1242</wp:posOffset>
          </wp:positionH>
          <wp:positionV relativeFrom="paragraph">
            <wp:posOffset>-78959</wp:posOffset>
          </wp:positionV>
          <wp:extent cx="1320371" cy="198874"/>
          <wp:effectExtent l="0" t="0" r="0" b="0"/>
          <wp:wrapNone/>
          <wp:docPr id="18" name="Picture 18"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789312" behindDoc="0" locked="0" layoutInCell="1" allowOverlap="1" wp14:anchorId="5B4E487D" wp14:editId="653FC052">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14:paraId="092F1250" w14:textId="77777777"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C61396">
      <w:rPr>
        <w:noProof/>
      </w:rPr>
      <w:t>22</w:t>
    </w:r>
    <w:r>
      <w:rPr>
        <w:noProof/>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14:paraId="2806BF24" w14:textId="77777777" w:rsidR="000126B6" w:rsidRDefault="000126B6" w:rsidP="00B26A5F">
        <w:pPr>
          <w:pStyle w:val="Footer"/>
        </w:pPr>
        <w:r>
          <w:t xml:space="preserve">Page </w:t>
        </w:r>
        <w:r>
          <w:fldChar w:fldCharType="begin"/>
        </w:r>
        <w:r>
          <w:instrText xml:space="preserve"> PAGE   \* MERGEFORMAT </w:instrText>
        </w:r>
        <w:r>
          <w:fldChar w:fldCharType="separate"/>
        </w:r>
        <w:r w:rsidR="00747FFC">
          <w:rPr>
            <w:noProof/>
          </w:rPr>
          <w:t>23</w:t>
        </w:r>
        <w:r>
          <w:rPr>
            <w:noProof/>
          </w:rPr>
          <w:fldChar w:fldCharType="end"/>
        </w:r>
        <w:r>
          <w:rPr>
            <w:caps/>
            <w:noProof/>
            <w:color w:val="auto"/>
            <w:lang w:val="en-US"/>
          </w:rPr>
          <mc:AlternateContent>
            <mc:Choice Requires="wpg">
              <w:drawing>
                <wp:anchor distT="0" distB="0" distL="114300" distR="114300" simplePos="0" relativeHeight="251786240" behindDoc="0" locked="0" layoutInCell="1" allowOverlap="1" wp14:anchorId="59C1EC9E" wp14:editId="7F9F59A3">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14:paraId="04866EA2" w14:textId="77777777"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126B6" w:rsidRPr="0075277E" w:rsidRDefault="000126B6"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val="en-US"/>
          </w:rPr>
          <mc:AlternateContent>
            <mc:Choice Requires="wps">
              <w:drawing>
                <wp:anchor distT="0" distB="0" distL="114300" distR="114300" simplePos="0" relativeHeight="251801600" behindDoc="0" locked="0" layoutInCell="1" allowOverlap="1" wp14:anchorId="1F3EC62A" wp14:editId="46450E27">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14:paraId="52192730"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JDuFeILAgAA+gMA&#10;AA4AAAAAAAAAAAAAAAAALAIAAGRycy9lMm9Eb2MueG1sUEsBAi0AFAAGAAgAAAAhAFtzgnbeAAAA&#10;BgEAAA8AAAAAAAAAAAAAAAAAYwQAAGRycy9kb3ducmV2LnhtbFBLBQYAAAAABAAEAPMAAABuBQAA&#10;AAA=&#10;" filled="f" stroked="f">
                  <v:textbox style="mso-fit-shape-to-text:t">
                    <w:txbxContent>
                      <w:p w14:paraId="52192730" w14:textId="77777777" w:rsidR="000126B6" w:rsidRPr="00A33A1B" w:rsidRDefault="00747FF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B99DF" w14:textId="77777777" w:rsidR="000126B6" w:rsidRPr="002D6CE7" w:rsidRDefault="000126B6" w:rsidP="002D6CE7">
    <w:pPr>
      <w:pStyle w:val="Footer"/>
    </w:pPr>
    <w:r>
      <w:rPr>
        <w:noProof/>
        <w:lang w:val="en-US"/>
      </w:rPr>
      <mc:AlternateContent>
        <mc:Choice Requires="wpg">
          <w:drawing>
            <wp:anchor distT="0" distB="0" distL="114300" distR="114300" simplePos="0" relativeHeight="251772928" behindDoc="0" locked="0" layoutInCell="1" allowOverlap="1" wp14:anchorId="4EF5BF53" wp14:editId="44B9AB7E">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14:paraId="0E2135B9" w14:textId="77777777"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14:paraId="21AFD1A0" w14:textId="77777777"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group>
          </w:pict>
        </mc:Fallback>
      </mc:AlternateContent>
    </w:r>
    <w:r>
      <w:rPr>
        <w:noProof/>
        <w:lang w:val="en-US"/>
      </w:rPr>
      <w:drawing>
        <wp:anchor distT="0" distB="0" distL="114300" distR="114300" simplePos="0" relativeHeight="251803648" behindDoc="0" locked="0" layoutInCell="1" allowOverlap="1" wp14:anchorId="21F4E089" wp14:editId="4A56A07D">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83F4D" w14:textId="77777777" w:rsidR="000126B6" w:rsidRPr="00E50380" w:rsidRDefault="000126B6" w:rsidP="00E50380">
    <w:pPr>
      <w:pStyle w:val="Footer"/>
    </w:pPr>
    <w:r>
      <w:rPr>
        <w:noProof/>
        <w:lang w:val="en-US"/>
      </w:rPr>
      <mc:AlternateContent>
        <mc:Choice Requires="wpg">
          <w:drawing>
            <wp:anchor distT="0" distB="0" distL="114300" distR="114300" simplePos="0" relativeHeight="251774976" behindDoc="0" locked="0" layoutInCell="1" allowOverlap="1" wp14:anchorId="7857C881" wp14:editId="5AB3E8AF">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14:paraId="1B797538" w14:textId="77777777"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14:paraId="1E5EE68C" w14:textId="77777777"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0E2402" w14:textId="77777777" w:rsidR="004268A1" w:rsidRDefault="004268A1" w:rsidP="00626767">
      <w:pPr>
        <w:spacing w:before="0" w:after="0" w:line="240" w:lineRule="auto"/>
      </w:pPr>
      <w:r>
        <w:separator/>
      </w:r>
    </w:p>
  </w:footnote>
  <w:footnote w:type="continuationSeparator" w:id="0">
    <w:p w14:paraId="4360A5A6" w14:textId="77777777" w:rsidR="004268A1" w:rsidRDefault="004268A1" w:rsidP="0062676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80186" w14:textId="77777777" w:rsidR="000126B6" w:rsidRDefault="00747FFC" w:rsidP="001D418F">
    <w:pPr>
      <w:pStyle w:val="Header"/>
      <w:rPr>
        <w:noProof/>
      </w:rPr>
    </w:pPr>
    <w:r>
      <w:fldChar w:fldCharType="begin"/>
    </w:r>
    <w:r>
      <w:instrText xml:space="preserve"> STYLEREF  "Document Title" </w:instrText>
    </w:r>
    <w:r>
      <w:fldChar w:fldCharType="separate"/>
    </w:r>
    <w:r>
      <w:rPr>
        <w:noProof/>
      </w:rPr>
      <w:t>DNSSEC Practice Statement – Reseller</w:t>
    </w:r>
    <w:r>
      <w:rPr>
        <w:noProof/>
      </w:rPr>
      <w:fldChar w:fldCharType="end"/>
    </w:r>
  </w:p>
  <w:p w14:paraId="34EF2528" w14:textId="77777777" w:rsidR="000126B6" w:rsidRDefault="000126B6"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F4147" w14:textId="77777777" w:rsidR="000126B6" w:rsidRDefault="00747FFC" w:rsidP="001D418F">
    <w:pPr>
      <w:pStyle w:val="Header"/>
    </w:pPr>
    <w:sdt>
      <w:sdtPr>
        <w:id w:val="3249787"/>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Pr>
        <w:noProof/>
      </w:rPr>
      <w:t>DNSSEC Practice Statement – Reseller</w:t>
    </w:r>
    <w:r w:rsidR="000126B6">
      <w:fldChar w:fldCharType="end"/>
    </w:r>
  </w:p>
  <w:p w14:paraId="33D83562" w14:textId="77777777" w:rsidR="000126B6" w:rsidRPr="001D418F" w:rsidRDefault="000126B6"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B3948" w14:textId="77777777" w:rsidR="000126B6" w:rsidRDefault="000126B6">
    <w:pPr>
      <w:pStyle w:val="Header"/>
    </w:pPr>
    <w:r>
      <w:rPr>
        <w:noProof/>
        <w:lang w:val="en-US"/>
      </w:rPr>
      <w:drawing>
        <wp:anchor distT="0" distB="0" distL="114300" distR="114300" simplePos="0" relativeHeight="251730944" behindDoc="0" locked="0" layoutInCell="1" allowOverlap="1" wp14:anchorId="67FD9DD8" wp14:editId="079D6188">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4" behindDoc="1" locked="0" layoutInCell="1" allowOverlap="1" wp14:anchorId="3BB34DC3" wp14:editId="68BB03E2">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9F3D9" w14:textId="77777777" w:rsidR="000126B6" w:rsidRDefault="00747FFC" w:rsidP="00F51719">
    <w:pPr>
      <w:pStyle w:val="Header"/>
      <w:rPr>
        <w:noProof/>
      </w:rPr>
    </w:pPr>
    <w:r>
      <w:fldChar w:fldCharType="begin"/>
    </w:r>
    <w:r>
      <w:instrText xml:space="preserve"> STYLEREF  "Document Title" </w:instrText>
    </w:r>
    <w:r>
      <w:fldChar w:fldCharType="separate"/>
    </w:r>
    <w:r>
      <w:rPr>
        <w:noProof/>
      </w:rPr>
      <w:t>DNSSEC Practice Statement – Reseller</w:t>
    </w:r>
    <w:r>
      <w:rPr>
        <w:noProof/>
      </w:rPr>
      <w:fldChar w:fldCharType="end"/>
    </w:r>
  </w:p>
  <w:p w14:paraId="600C7BEF" w14:textId="77777777" w:rsidR="000126B6" w:rsidRDefault="000126B6"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3237D3" w14:textId="77777777" w:rsidR="000126B6" w:rsidRDefault="00747FFC" w:rsidP="00851FA0">
    <w:pPr>
      <w:pStyle w:val="Header"/>
    </w:pPr>
    <w:sdt>
      <w:sdtPr>
        <w:id w:val="375118503"/>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Pr>
        <w:noProof/>
      </w:rPr>
      <w:t>DNSSEC Practice Statement – Reseller</w:t>
    </w:r>
    <w:r w:rsidR="000126B6">
      <w:fldChar w:fldCharType="end"/>
    </w:r>
  </w:p>
  <w:p w14:paraId="07945706" w14:textId="77777777" w:rsidR="000126B6" w:rsidRDefault="000126B6"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174DB" w14:textId="77777777" w:rsidR="000126B6" w:rsidRPr="00166B34" w:rsidRDefault="00747FFC" w:rsidP="00F51719">
    <w:pPr>
      <w:pStyle w:val="Header"/>
    </w:pPr>
    <w:r>
      <w:fldChar w:fldCharType="begin"/>
    </w:r>
    <w:r>
      <w:instrText xml:space="preserve"> STYLEREF  "Document Title"</w:instrText>
    </w:r>
    <w:r>
      <w:instrText xml:space="preserve"> </w:instrText>
    </w:r>
    <w:r>
      <w:fldChar w:fldCharType="separate"/>
    </w:r>
    <w:r w:rsidR="00C61396">
      <w:rPr>
        <w:noProof/>
      </w:rPr>
      <w:t>DNSSEC Practice Statement – Reseller</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57B5D" w14:textId="77777777" w:rsidR="000126B6" w:rsidRDefault="00747FFC" w:rsidP="00851FA0">
    <w:pPr>
      <w:pStyle w:val="Header"/>
    </w:pPr>
    <w:sdt>
      <w:sdtPr>
        <w:id w:val="-1152597269"/>
        <w:docPartObj>
          <w:docPartGallery w:val="Page Numbers (Margins)"/>
          <w:docPartUnique/>
        </w:docPartObj>
      </w:sdtPr>
      <w:sdtEndPr/>
      <w:sdtContent/>
    </w:sdt>
    <w:r w:rsidR="000126B6">
      <w:fldChar w:fldCharType="begin"/>
    </w:r>
    <w:r w:rsidR="000126B6">
      <w:instrText xml:space="preserve"> STYLEREF  "Document Title" </w:instrText>
    </w:r>
    <w:r w:rsidR="000126B6">
      <w:fldChar w:fldCharType="separate"/>
    </w:r>
    <w:r>
      <w:rPr>
        <w:noProof/>
      </w:rPr>
      <w:t>DNSSEC Practice Statement – Reseller</w:t>
    </w:r>
    <w:r w:rsidR="000126B6">
      <w:fldChar w:fldCharType="end"/>
    </w:r>
  </w:p>
  <w:p w14:paraId="5D1A6E6F" w14:textId="77777777" w:rsidR="000126B6" w:rsidRDefault="000126B6"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4C65F" w14:textId="77777777" w:rsidR="000126B6" w:rsidRDefault="000126B6" w:rsidP="00224DB4">
    <w:pPr>
      <w:pStyle w:val="Header"/>
      <w:tabs>
        <w:tab w:val="left" w:pos="1770"/>
        <w:tab w:val="center" w:pos="4252"/>
      </w:tabs>
      <w:jc w:val="left"/>
      <w:rPr>
        <w:noProof/>
        <w:lang w:eastAsia="en-AU"/>
      </w:rPr>
    </w:pPr>
  </w:p>
  <w:p w14:paraId="39BAD123" w14:textId="77777777" w:rsidR="000126B6" w:rsidRDefault="000126B6" w:rsidP="00224DB4">
    <w:pPr>
      <w:pStyle w:val="Header"/>
      <w:tabs>
        <w:tab w:val="left" w:pos="1770"/>
        <w:tab w:val="center" w:pos="4252"/>
      </w:tabs>
      <w:jc w:val="left"/>
      <w:rPr>
        <w:noProof/>
        <w:lang w:eastAsia="en-AU"/>
      </w:rPr>
    </w:pPr>
    <w:r>
      <w:rPr>
        <w:noProof/>
        <w:lang w:val="en-US"/>
      </w:rPr>
      <w:drawing>
        <wp:anchor distT="0" distB="0" distL="114300" distR="114300" simplePos="0" relativeHeight="251725824" behindDoc="1" locked="0" layoutInCell="1" allowOverlap="1" wp14:anchorId="623CC04A" wp14:editId="4FA9B3B8">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60AC3" w14:textId="77777777" w:rsidR="000126B6" w:rsidRPr="006B764C" w:rsidRDefault="00747FF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9EEB4" w14:textId="77777777" w:rsidR="000126B6" w:rsidRPr="00166B34" w:rsidRDefault="00747FFC" w:rsidP="00851FA0">
    <w:pPr>
      <w:pStyle w:val="Header"/>
    </w:pPr>
    <w:sdt>
      <w:sdtPr>
        <w:id w:val="1820148210"/>
        <w:docPartObj>
          <w:docPartGallery w:val="Page Numbers (Margins)"/>
          <w:docPartUnique/>
        </w:docPartObj>
      </w:sdtPr>
      <w:sdtEndPr/>
      <w:sdtContent/>
    </w:sdt>
    <w:r w:rsidR="000126B6">
      <w:rPr>
        <w:noProof/>
        <w:lang w:val="en-US"/>
      </w:rPr>
      <w:drawing>
        <wp:anchor distT="0" distB="0" distL="114300" distR="114300" simplePos="0" relativeHeight="251791360" behindDoc="1" locked="0" layoutInCell="1" allowOverlap="1" wp14:anchorId="3C6075B5" wp14:editId="5B906EC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53869834"/>
    <w:lvl w:ilvl="0">
      <w:start w:val="1"/>
      <w:numFmt w:val="decimal"/>
      <w:lvlText w:val="%1."/>
      <w:lvlJc w:val="left"/>
      <w:pPr>
        <w:tabs>
          <w:tab w:val="num" w:pos="709"/>
        </w:tabs>
        <w:ind w:left="709" w:hanging="709"/>
      </w:pPr>
      <w:rPr>
        <w:rFonts w:ascii="Calibri" w:hAnsi="Calibri" w:cs="Times New Roman" w:hint="default"/>
        <w:b/>
        <w:sz w:val="16"/>
        <w:szCs w:val="16"/>
      </w:rPr>
    </w:lvl>
    <w:lvl w:ilvl="1">
      <w:start w:val="1"/>
      <w:numFmt w:val="decimal"/>
      <w:pStyle w:val="StyleHeading4iArial8ptBefore8pt"/>
      <w:lvlText w:val="%1.%2"/>
      <w:lvlJc w:val="left"/>
      <w:pPr>
        <w:tabs>
          <w:tab w:val="num" w:pos="709"/>
        </w:tabs>
        <w:ind w:left="709" w:hanging="709"/>
      </w:pPr>
      <w:rPr>
        <w:rFonts w:ascii="Calibri" w:hAnsi="Calibri" w:cs="Times New Roman" w:hint="default"/>
        <w:b/>
        <w:sz w:val="16"/>
        <w:szCs w:val="16"/>
      </w:rPr>
    </w:lvl>
    <w:lvl w:ilvl="2">
      <w:start w:val="1"/>
      <w:numFmt w:val="lowerLetter"/>
      <w:lvlText w:val="(%3)"/>
      <w:lvlJc w:val="left"/>
      <w:pPr>
        <w:tabs>
          <w:tab w:val="num" w:pos="1418"/>
        </w:tabs>
        <w:ind w:left="1418" w:hanging="709"/>
      </w:pPr>
      <w:rPr>
        <w:rFonts w:ascii="Calibri" w:hAnsi="Calibri" w:cs="Arial" w:hint="default"/>
        <w:b w:val="0"/>
        <w:sz w:val="16"/>
        <w:szCs w:val="16"/>
      </w:rPr>
    </w:lvl>
    <w:lvl w:ilvl="3">
      <w:start w:val="1"/>
      <w:numFmt w:val="lowerRoman"/>
      <w:lvlText w:val="(%4)"/>
      <w:lvlJc w:val="left"/>
      <w:pPr>
        <w:tabs>
          <w:tab w:val="num" w:pos="2126"/>
        </w:tabs>
        <w:ind w:left="2126" w:hanging="708"/>
      </w:pPr>
      <w:rPr>
        <w:rFonts w:cs="Times New Roman" w:hint="default"/>
      </w:rPr>
    </w:lvl>
    <w:lvl w:ilvl="4">
      <w:start w:val="1"/>
      <w:numFmt w:val="upperLetter"/>
      <w:lvlText w:val="(%5)"/>
      <w:lvlJc w:val="left"/>
      <w:pPr>
        <w:tabs>
          <w:tab w:val="num" w:pos="2835"/>
        </w:tabs>
        <w:ind w:left="2835" w:hanging="709"/>
      </w:pPr>
      <w:rPr>
        <w:rFonts w:cs="Times New Roman" w:hint="default"/>
      </w:rPr>
    </w:lvl>
    <w:lvl w:ilvl="5">
      <w:start w:val="1"/>
      <w:numFmt w:val="upperRoman"/>
      <w:lvlText w:val="(%6)"/>
      <w:lvlJc w:val="left"/>
      <w:pPr>
        <w:tabs>
          <w:tab w:val="num" w:pos="3544"/>
        </w:tabs>
        <w:ind w:left="3544" w:hanging="709"/>
      </w:pPr>
      <w:rPr>
        <w:rFonts w:cs="Times New Roman" w:hint="default"/>
      </w:rPr>
    </w:lvl>
    <w:lvl w:ilvl="6">
      <w:start w:val="1"/>
      <w:numFmt w:val="decimal"/>
      <w:lvlText w:val="(%7)"/>
      <w:lvlJc w:val="left"/>
      <w:pPr>
        <w:tabs>
          <w:tab w:val="num" w:pos="4253"/>
        </w:tabs>
        <w:ind w:left="4253" w:hanging="709"/>
      </w:pPr>
      <w:rPr>
        <w:rFonts w:cs="Times New Roman" w:hint="default"/>
      </w:rPr>
    </w:lvl>
    <w:lvl w:ilvl="7">
      <w:start w:val="1"/>
      <w:numFmt w:val="upperRoman"/>
      <w:lvlText w:val="(%8)"/>
      <w:lvlJc w:val="left"/>
      <w:pPr>
        <w:tabs>
          <w:tab w:val="num" w:pos="4961"/>
        </w:tabs>
        <w:ind w:left="4961" w:hanging="708"/>
      </w:pPr>
      <w:rPr>
        <w:rFonts w:cs="Times New Roman" w:hint="default"/>
      </w:rPr>
    </w:lvl>
    <w:lvl w:ilvl="8">
      <w:start w:val="1"/>
      <w:numFmt w:val="none"/>
      <w:suff w:val="nothing"/>
      <w:lvlText w:val=""/>
      <w:lvlJc w:val="left"/>
      <w:pPr>
        <w:ind w:left="5670" w:hanging="709"/>
      </w:pPr>
      <w:rPr>
        <w:rFonts w:cs="Times New Roman"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7283328"/>
    <w:multiLevelType w:val="multilevel"/>
    <w:tmpl w:val="B3787FD6"/>
    <w:numStyleLink w:val="Headings"/>
  </w:abstractNum>
  <w:abstractNum w:abstractNumId="19">
    <w:nsid w:val="3D245D13"/>
    <w:multiLevelType w:val="hybridMultilevel"/>
    <w:tmpl w:val="F682708E"/>
    <w:lvl w:ilvl="0" w:tplc="99EEC56E">
      <w:start w:val="1"/>
      <w:numFmt w:val="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8"/>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185"/>
    <w:rsid w:val="0000061D"/>
    <w:rsid w:val="00001187"/>
    <w:rsid w:val="00002B9C"/>
    <w:rsid w:val="00005575"/>
    <w:rsid w:val="00007409"/>
    <w:rsid w:val="00012434"/>
    <w:rsid w:val="00012449"/>
    <w:rsid w:val="000126B6"/>
    <w:rsid w:val="00012E9D"/>
    <w:rsid w:val="00014F98"/>
    <w:rsid w:val="00015044"/>
    <w:rsid w:val="00015BC8"/>
    <w:rsid w:val="00016063"/>
    <w:rsid w:val="00016811"/>
    <w:rsid w:val="0001723F"/>
    <w:rsid w:val="0002352A"/>
    <w:rsid w:val="00023729"/>
    <w:rsid w:val="00025B78"/>
    <w:rsid w:val="00026A42"/>
    <w:rsid w:val="00026DB3"/>
    <w:rsid w:val="00027171"/>
    <w:rsid w:val="00031D21"/>
    <w:rsid w:val="00032601"/>
    <w:rsid w:val="000327B1"/>
    <w:rsid w:val="00033879"/>
    <w:rsid w:val="00040093"/>
    <w:rsid w:val="00041C08"/>
    <w:rsid w:val="00041C28"/>
    <w:rsid w:val="000425E6"/>
    <w:rsid w:val="00042FFE"/>
    <w:rsid w:val="000433A9"/>
    <w:rsid w:val="00043F73"/>
    <w:rsid w:val="00044C5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95E"/>
    <w:rsid w:val="0008419A"/>
    <w:rsid w:val="0008452F"/>
    <w:rsid w:val="000855A1"/>
    <w:rsid w:val="00085AE4"/>
    <w:rsid w:val="0009173E"/>
    <w:rsid w:val="0009194A"/>
    <w:rsid w:val="000921AD"/>
    <w:rsid w:val="00092FD2"/>
    <w:rsid w:val="0009395F"/>
    <w:rsid w:val="00094319"/>
    <w:rsid w:val="00094E79"/>
    <w:rsid w:val="000953D7"/>
    <w:rsid w:val="0009582B"/>
    <w:rsid w:val="00097FDE"/>
    <w:rsid w:val="000A024E"/>
    <w:rsid w:val="000A0CF1"/>
    <w:rsid w:val="000A5296"/>
    <w:rsid w:val="000B204F"/>
    <w:rsid w:val="000B2A5C"/>
    <w:rsid w:val="000B35B5"/>
    <w:rsid w:val="000B7FD7"/>
    <w:rsid w:val="000C1487"/>
    <w:rsid w:val="000C36B7"/>
    <w:rsid w:val="000C5A6A"/>
    <w:rsid w:val="000D0B29"/>
    <w:rsid w:val="000D1DC9"/>
    <w:rsid w:val="000D22C6"/>
    <w:rsid w:val="000D2777"/>
    <w:rsid w:val="000D657C"/>
    <w:rsid w:val="000D6F00"/>
    <w:rsid w:val="000D76A5"/>
    <w:rsid w:val="000E1340"/>
    <w:rsid w:val="000E213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2FBF"/>
    <w:rsid w:val="0014435C"/>
    <w:rsid w:val="00145BF1"/>
    <w:rsid w:val="00153F68"/>
    <w:rsid w:val="001549A5"/>
    <w:rsid w:val="00154C03"/>
    <w:rsid w:val="001558C7"/>
    <w:rsid w:val="00163A80"/>
    <w:rsid w:val="00164EE7"/>
    <w:rsid w:val="00166B34"/>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DA7"/>
    <w:rsid w:val="001D166F"/>
    <w:rsid w:val="001D2521"/>
    <w:rsid w:val="001D2DB8"/>
    <w:rsid w:val="001D30DA"/>
    <w:rsid w:val="001D3424"/>
    <w:rsid w:val="001D417F"/>
    <w:rsid w:val="001D418F"/>
    <w:rsid w:val="001D65FD"/>
    <w:rsid w:val="001D6F44"/>
    <w:rsid w:val="001E09FD"/>
    <w:rsid w:val="001E25FF"/>
    <w:rsid w:val="001E57F7"/>
    <w:rsid w:val="001E6855"/>
    <w:rsid w:val="001F05CD"/>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7090F"/>
    <w:rsid w:val="002742D2"/>
    <w:rsid w:val="002803DF"/>
    <w:rsid w:val="00281538"/>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AAB"/>
    <w:rsid w:val="002C3C2D"/>
    <w:rsid w:val="002C421A"/>
    <w:rsid w:val="002C5C58"/>
    <w:rsid w:val="002C656C"/>
    <w:rsid w:val="002D0808"/>
    <w:rsid w:val="002D4243"/>
    <w:rsid w:val="002D478C"/>
    <w:rsid w:val="002D5D4C"/>
    <w:rsid w:val="002D6CE7"/>
    <w:rsid w:val="002D7A53"/>
    <w:rsid w:val="002E0B17"/>
    <w:rsid w:val="002E0DC1"/>
    <w:rsid w:val="002E21C6"/>
    <w:rsid w:val="002E3B03"/>
    <w:rsid w:val="002E3EE0"/>
    <w:rsid w:val="002E4F18"/>
    <w:rsid w:val="002E58E3"/>
    <w:rsid w:val="002F05F3"/>
    <w:rsid w:val="002F1FB4"/>
    <w:rsid w:val="002F2736"/>
    <w:rsid w:val="002F3E07"/>
    <w:rsid w:val="002F49DF"/>
    <w:rsid w:val="002F4CC0"/>
    <w:rsid w:val="002F52B0"/>
    <w:rsid w:val="002F61DB"/>
    <w:rsid w:val="00300375"/>
    <w:rsid w:val="00300A08"/>
    <w:rsid w:val="00304D97"/>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B05"/>
    <w:rsid w:val="0036521F"/>
    <w:rsid w:val="00366685"/>
    <w:rsid w:val="003701EE"/>
    <w:rsid w:val="00372B3F"/>
    <w:rsid w:val="00373CE1"/>
    <w:rsid w:val="003752B4"/>
    <w:rsid w:val="003754B3"/>
    <w:rsid w:val="0037553F"/>
    <w:rsid w:val="003759B9"/>
    <w:rsid w:val="00376058"/>
    <w:rsid w:val="0037631C"/>
    <w:rsid w:val="003777C4"/>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5DAA"/>
    <w:rsid w:val="004267C9"/>
    <w:rsid w:val="004268A1"/>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4EBB"/>
    <w:rsid w:val="004D5868"/>
    <w:rsid w:val="004D5BB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41C58"/>
    <w:rsid w:val="00544509"/>
    <w:rsid w:val="00544A5A"/>
    <w:rsid w:val="005523AB"/>
    <w:rsid w:val="00552CC9"/>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80459"/>
    <w:rsid w:val="00580E96"/>
    <w:rsid w:val="00581F51"/>
    <w:rsid w:val="0058288F"/>
    <w:rsid w:val="00583368"/>
    <w:rsid w:val="0058646C"/>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14F"/>
    <w:rsid w:val="005F4217"/>
    <w:rsid w:val="00600244"/>
    <w:rsid w:val="00600BA1"/>
    <w:rsid w:val="00600CF5"/>
    <w:rsid w:val="0060332B"/>
    <w:rsid w:val="006104B2"/>
    <w:rsid w:val="00615B0C"/>
    <w:rsid w:val="0062110D"/>
    <w:rsid w:val="00621DC4"/>
    <w:rsid w:val="00622E29"/>
    <w:rsid w:val="00623FF3"/>
    <w:rsid w:val="00624A7D"/>
    <w:rsid w:val="00625CF1"/>
    <w:rsid w:val="00626767"/>
    <w:rsid w:val="006313F4"/>
    <w:rsid w:val="0063152D"/>
    <w:rsid w:val="0063312B"/>
    <w:rsid w:val="0063409B"/>
    <w:rsid w:val="006355F2"/>
    <w:rsid w:val="0063577C"/>
    <w:rsid w:val="00637D9A"/>
    <w:rsid w:val="00641273"/>
    <w:rsid w:val="00646A55"/>
    <w:rsid w:val="00647125"/>
    <w:rsid w:val="00651F81"/>
    <w:rsid w:val="00652087"/>
    <w:rsid w:val="00652B9D"/>
    <w:rsid w:val="006534E6"/>
    <w:rsid w:val="00656135"/>
    <w:rsid w:val="006603E2"/>
    <w:rsid w:val="00660FDE"/>
    <w:rsid w:val="00661576"/>
    <w:rsid w:val="00663312"/>
    <w:rsid w:val="0066380E"/>
    <w:rsid w:val="00670465"/>
    <w:rsid w:val="006712F2"/>
    <w:rsid w:val="006732F8"/>
    <w:rsid w:val="00673D01"/>
    <w:rsid w:val="00674541"/>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EC1"/>
    <w:rsid w:val="006A0234"/>
    <w:rsid w:val="006A3115"/>
    <w:rsid w:val="006A4601"/>
    <w:rsid w:val="006A5148"/>
    <w:rsid w:val="006A5215"/>
    <w:rsid w:val="006A5981"/>
    <w:rsid w:val="006A5B13"/>
    <w:rsid w:val="006A5F13"/>
    <w:rsid w:val="006A6205"/>
    <w:rsid w:val="006A65A6"/>
    <w:rsid w:val="006A7E91"/>
    <w:rsid w:val="006B088D"/>
    <w:rsid w:val="006B0EE0"/>
    <w:rsid w:val="006B33E8"/>
    <w:rsid w:val="006B722E"/>
    <w:rsid w:val="006B764C"/>
    <w:rsid w:val="006C1185"/>
    <w:rsid w:val="006C1B1B"/>
    <w:rsid w:val="006C2FA8"/>
    <w:rsid w:val="006C357F"/>
    <w:rsid w:val="006C4237"/>
    <w:rsid w:val="006C4464"/>
    <w:rsid w:val="006C6B18"/>
    <w:rsid w:val="006D03B3"/>
    <w:rsid w:val="006D0CE5"/>
    <w:rsid w:val="006D2BBF"/>
    <w:rsid w:val="006D51FE"/>
    <w:rsid w:val="006D6856"/>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69B1"/>
    <w:rsid w:val="007073E2"/>
    <w:rsid w:val="007078D3"/>
    <w:rsid w:val="00710994"/>
    <w:rsid w:val="0071192C"/>
    <w:rsid w:val="00714C17"/>
    <w:rsid w:val="007155E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46E1F"/>
    <w:rsid w:val="00747FFC"/>
    <w:rsid w:val="00750051"/>
    <w:rsid w:val="0075053A"/>
    <w:rsid w:val="00750B50"/>
    <w:rsid w:val="00752639"/>
    <w:rsid w:val="0075277E"/>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7DC"/>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3079"/>
    <w:rsid w:val="0080510E"/>
    <w:rsid w:val="00812664"/>
    <w:rsid w:val="00816618"/>
    <w:rsid w:val="008169B1"/>
    <w:rsid w:val="00822AF5"/>
    <w:rsid w:val="008232FE"/>
    <w:rsid w:val="00824520"/>
    <w:rsid w:val="00824BDF"/>
    <w:rsid w:val="00825C6D"/>
    <w:rsid w:val="008263C3"/>
    <w:rsid w:val="00826D62"/>
    <w:rsid w:val="00826F67"/>
    <w:rsid w:val="00826FE2"/>
    <w:rsid w:val="0083005A"/>
    <w:rsid w:val="00830EEE"/>
    <w:rsid w:val="008353AA"/>
    <w:rsid w:val="00835B4A"/>
    <w:rsid w:val="00835F83"/>
    <w:rsid w:val="00836BA9"/>
    <w:rsid w:val="00836D99"/>
    <w:rsid w:val="00837F79"/>
    <w:rsid w:val="00840644"/>
    <w:rsid w:val="00843A9F"/>
    <w:rsid w:val="008462B7"/>
    <w:rsid w:val="00851FA0"/>
    <w:rsid w:val="00852B2A"/>
    <w:rsid w:val="00852B68"/>
    <w:rsid w:val="0085465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C6B"/>
    <w:rsid w:val="008D20B7"/>
    <w:rsid w:val="008D297C"/>
    <w:rsid w:val="008D33D0"/>
    <w:rsid w:val="008D41EA"/>
    <w:rsid w:val="008D4286"/>
    <w:rsid w:val="008D59F6"/>
    <w:rsid w:val="008D5E2A"/>
    <w:rsid w:val="008E011A"/>
    <w:rsid w:val="008E0DE0"/>
    <w:rsid w:val="008E165E"/>
    <w:rsid w:val="008E185C"/>
    <w:rsid w:val="008E2673"/>
    <w:rsid w:val="008E7702"/>
    <w:rsid w:val="008F0E1B"/>
    <w:rsid w:val="008F3FD3"/>
    <w:rsid w:val="009002CF"/>
    <w:rsid w:val="00900E96"/>
    <w:rsid w:val="00904FBA"/>
    <w:rsid w:val="00904FEE"/>
    <w:rsid w:val="00905BCD"/>
    <w:rsid w:val="00911495"/>
    <w:rsid w:val="00911ACC"/>
    <w:rsid w:val="00913030"/>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8ED"/>
    <w:rsid w:val="009F7E7A"/>
    <w:rsid w:val="00A02407"/>
    <w:rsid w:val="00A03BA4"/>
    <w:rsid w:val="00A05613"/>
    <w:rsid w:val="00A05E59"/>
    <w:rsid w:val="00A105D2"/>
    <w:rsid w:val="00A12273"/>
    <w:rsid w:val="00A127E8"/>
    <w:rsid w:val="00A136EF"/>
    <w:rsid w:val="00A14A48"/>
    <w:rsid w:val="00A15A84"/>
    <w:rsid w:val="00A1623D"/>
    <w:rsid w:val="00A17A37"/>
    <w:rsid w:val="00A24055"/>
    <w:rsid w:val="00A25805"/>
    <w:rsid w:val="00A26BDC"/>
    <w:rsid w:val="00A27EFA"/>
    <w:rsid w:val="00A315EA"/>
    <w:rsid w:val="00A32768"/>
    <w:rsid w:val="00A33964"/>
    <w:rsid w:val="00A349BE"/>
    <w:rsid w:val="00A3621C"/>
    <w:rsid w:val="00A368F2"/>
    <w:rsid w:val="00A37D8A"/>
    <w:rsid w:val="00A41120"/>
    <w:rsid w:val="00A41DF8"/>
    <w:rsid w:val="00A432F3"/>
    <w:rsid w:val="00A446F2"/>
    <w:rsid w:val="00A46465"/>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4C7F"/>
    <w:rsid w:val="00AB5F83"/>
    <w:rsid w:val="00AB630C"/>
    <w:rsid w:val="00AB6A2F"/>
    <w:rsid w:val="00AB7512"/>
    <w:rsid w:val="00AC11E6"/>
    <w:rsid w:val="00AC1981"/>
    <w:rsid w:val="00AC5BA6"/>
    <w:rsid w:val="00AC5E38"/>
    <w:rsid w:val="00AD160E"/>
    <w:rsid w:val="00AD1C77"/>
    <w:rsid w:val="00AD2DA7"/>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68F9"/>
    <w:rsid w:val="00BA7A42"/>
    <w:rsid w:val="00BB2475"/>
    <w:rsid w:val="00BB27B3"/>
    <w:rsid w:val="00BB3184"/>
    <w:rsid w:val="00BB654C"/>
    <w:rsid w:val="00BB773A"/>
    <w:rsid w:val="00BC15EA"/>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C65"/>
    <w:rsid w:val="00C17141"/>
    <w:rsid w:val="00C2190A"/>
    <w:rsid w:val="00C22D9A"/>
    <w:rsid w:val="00C230AC"/>
    <w:rsid w:val="00C24326"/>
    <w:rsid w:val="00C246AE"/>
    <w:rsid w:val="00C26F16"/>
    <w:rsid w:val="00C31110"/>
    <w:rsid w:val="00C31E65"/>
    <w:rsid w:val="00C31E89"/>
    <w:rsid w:val="00C34E1D"/>
    <w:rsid w:val="00C35069"/>
    <w:rsid w:val="00C3547D"/>
    <w:rsid w:val="00C360B3"/>
    <w:rsid w:val="00C362CF"/>
    <w:rsid w:val="00C369D3"/>
    <w:rsid w:val="00C406DE"/>
    <w:rsid w:val="00C42F0E"/>
    <w:rsid w:val="00C43289"/>
    <w:rsid w:val="00C4348F"/>
    <w:rsid w:val="00C440B6"/>
    <w:rsid w:val="00C4543E"/>
    <w:rsid w:val="00C46228"/>
    <w:rsid w:val="00C475EB"/>
    <w:rsid w:val="00C50759"/>
    <w:rsid w:val="00C52C63"/>
    <w:rsid w:val="00C52F40"/>
    <w:rsid w:val="00C53B68"/>
    <w:rsid w:val="00C56F99"/>
    <w:rsid w:val="00C5705C"/>
    <w:rsid w:val="00C600A0"/>
    <w:rsid w:val="00C605C4"/>
    <w:rsid w:val="00C61396"/>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1ED2"/>
    <w:rsid w:val="00C921B8"/>
    <w:rsid w:val="00C945C5"/>
    <w:rsid w:val="00C96660"/>
    <w:rsid w:val="00C97485"/>
    <w:rsid w:val="00C97DD9"/>
    <w:rsid w:val="00CA0A87"/>
    <w:rsid w:val="00CA1AF4"/>
    <w:rsid w:val="00CA1D2E"/>
    <w:rsid w:val="00CA2C8C"/>
    <w:rsid w:val="00CA2CB6"/>
    <w:rsid w:val="00CA407B"/>
    <w:rsid w:val="00CA451F"/>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422D"/>
    <w:rsid w:val="00CF5253"/>
    <w:rsid w:val="00CF5AB1"/>
    <w:rsid w:val="00CF5B37"/>
    <w:rsid w:val="00CF772A"/>
    <w:rsid w:val="00CF7DE9"/>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4AB"/>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41A6"/>
    <w:rsid w:val="00D65CE1"/>
    <w:rsid w:val="00D66B68"/>
    <w:rsid w:val="00D679BD"/>
    <w:rsid w:val="00D71D37"/>
    <w:rsid w:val="00D7234A"/>
    <w:rsid w:val="00D73424"/>
    <w:rsid w:val="00D74E3E"/>
    <w:rsid w:val="00D754CC"/>
    <w:rsid w:val="00D77021"/>
    <w:rsid w:val="00D809D5"/>
    <w:rsid w:val="00D80CAE"/>
    <w:rsid w:val="00D81B57"/>
    <w:rsid w:val="00D83364"/>
    <w:rsid w:val="00D85E48"/>
    <w:rsid w:val="00D870DA"/>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18A"/>
    <w:rsid w:val="00DB4648"/>
    <w:rsid w:val="00DB66A6"/>
    <w:rsid w:val="00DC000E"/>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1E34"/>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254B"/>
    <w:rsid w:val="00EA3821"/>
    <w:rsid w:val="00EA482C"/>
    <w:rsid w:val="00EA697C"/>
    <w:rsid w:val="00EB0542"/>
    <w:rsid w:val="00EB0B27"/>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1782"/>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810"/>
    <w:rsid w:val="00FA6504"/>
    <w:rsid w:val="00FA650A"/>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3169"/>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BB9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760718EAC7462889A8A536491A62CE"/>
        <w:category>
          <w:name w:val="General"/>
          <w:gallery w:val="placeholder"/>
        </w:category>
        <w:types>
          <w:type w:val="bbPlcHdr"/>
        </w:types>
        <w:behaviors>
          <w:behavior w:val="content"/>
        </w:behaviors>
        <w:guid w:val="{5CDDB96F-EACD-48A2-BE6A-CE7F5AED408B}"/>
      </w:docPartPr>
      <w:docPartBody>
        <w:p w:rsidR="00976314" w:rsidRDefault="00976314">
          <w:pPr>
            <w:pStyle w:val="16760718EAC7462889A8A536491A62CE"/>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314"/>
    <w:rsid w:val="00976314"/>
    <w:rsid w:val="00D66487"/>
    <w:rsid w:val="00DC33FE"/>
    <w:rsid w:val="00ED3CFA"/>
    <w:rsid w:val="00F35B0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326CC-E4D4-7348-BE34-2C7AE81E8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\Templates\D-DNS\DiscoveryDNS Document Template.dotx</Template>
  <TotalTime>2</TotalTime>
  <Pages>30</Pages>
  <Words>5886</Words>
  <Characters>33555</Characters>
  <Application>Microsoft Macintosh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Zylstra</dc:creator>
  <cp:lastModifiedBy>Bernie Schelberg</cp:lastModifiedBy>
  <cp:revision>6</cp:revision>
  <cp:lastPrinted>2014-07-23T07:21:00Z</cp:lastPrinted>
  <dcterms:created xsi:type="dcterms:W3CDTF">2014-07-23T07:21:00Z</dcterms:created>
  <dcterms:modified xsi:type="dcterms:W3CDTF">2016-09-29T02:52:00Z</dcterms:modified>
</cp:coreProperties>
</file>